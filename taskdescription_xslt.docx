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C55" w:rsidRPr="00FF5C1C" w:rsidRDefault="00FF5C1C" w:rsidP="00F752B8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Job Interview </w:t>
      </w:r>
      <w:r w:rsidRPr="00FF5C1C">
        <w:rPr>
          <w:b/>
          <w:sz w:val="28"/>
          <w:u w:val="single"/>
        </w:rPr>
        <w:t>XSLT Task</w:t>
      </w:r>
    </w:p>
    <w:p w:rsidR="00636287" w:rsidRDefault="00F752B8" w:rsidP="00F752B8">
      <w:pPr>
        <w:pStyle w:val="Headline"/>
      </w:pPr>
      <w:proofErr w:type="spellStart"/>
      <w:r>
        <w:t>Introduction</w:t>
      </w:r>
      <w:proofErr w:type="spellEnd"/>
    </w:p>
    <w:p w:rsidR="0042718A" w:rsidRDefault="0042718A" w:rsidP="003B7411"/>
    <w:p w:rsidR="003B7411" w:rsidRDefault="00CA3FBB" w:rsidP="003B7411">
      <w:r>
        <w:t>P</w:t>
      </w:r>
      <w:r w:rsidR="00776832">
        <w:t>lease complete the following task to</w:t>
      </w:r>
      <w:r>
        <w:t xml:space="preserve"> show your familiarity with XML and XSLT.</w:t>
      </w:r>
    </w:p>
    <w:p w:rsidR="00776832" w:rsidRDefault="00776832" w:rsidP="00776832"/>
    <w:p w:rsidR="00776832" w:rsidRDefault="00CA3FBB" w:rsidP="00CA3FBB">
      <w:r>
        <w:t>There are three input files (input1.xml, input2.xml and input3.xml). These are three individual steps of the same XSLT example to transform Roman numbers to Arabic numbers and vice-versa.</w:t>
      </w:r>
    </w:p>
    <w:p w:rsidR="00F752B8" w:rsidRDefault="00490D90" w:rsidP="00F752B8">
      <w:pPr>
        <w:pStyle w:val="Headline"/>
      </w:pP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</w:p>
    <w:p w:rsidR="00490D90" w:rsidRDefault="00490D90" w:rsidP="00490D90"/>
    <w:p w:rsidR="00490D90" w:rsidRDefault="00490D90" w:rsidP="00490D90">
      <w:r>
        <w:t>For transfor</w:t>
      </w:r>
      <w:r w:rsidR="00CA3FBB">
        <w:t xml:space="preserve">ming an .xml file via </w:t>
      </w:r>
      <w:proofErr w:type="spellStart"/>
      <w:r w:rsidR="00CA3FBB">
        <w:t>xslt</w:t>
      </w:r>
      <w:proofErr w:type="spellEnd"/>
      <w:r w:rsidR="00CA3FBB">
        <w:t xml:space="preserve">, you can use the included </w:t>
      </w:r>
      <w:r w:rsidRPr="00490D90">
        <w:t>saxon9he.jar.</w:t>
      </w:r>
    </w:p>
    <w:p w:rsidR="00CA3FBB" w:rsidRDefault="00CA3FBB" w:rsidP="00CA3FBB">
      <w:pPr>
        <w:pStyle w:val="Headline"/>
      </w:pPr>
      <w:r>
        <w:t xml:space="preserve">XML File </w:t>
      </w:r>
      <w:proofErr w:type="spellStart"/>
      <w:r>
        <w:t>and</w:t>
      </w:r>
      <w:proofErr w:type="spellEnd"/>
      <w:r>
        <w:t xml:space="preserve"> Task Description</w:t>
      </w:r>
    </w:p>
    <w:p w:rsidR="00CA3FBB" w:rsidRDefault="00CA3FBB" w:rsidP="00CA3FBB">
      <w:bookmarkStart w:id="0" w:name="_GoBack"/>
      <w:bookmarkEnd w:id="0"/>
    </w:p>
    <w:p w:rsidR="00CA3FBB" w:rsidRDefault="00CA3FBB" w:rsidP="00CA3FBB">
      <w:r>
        <w:t>The input files contain a list of &lt;</w:t>
      </w:r>
      <w:proofErr w:type="spellStart"/>
      <w:r>
        <w:t>calc</w:t>
      </w:r>
      <w:proofErr w:type="spellEnd"/>
      <w:r>
        <w:t>&gt; Elements. Each &lt;</w:t>
      </w:r>
      <w:proofErr w:type="spellStart"/>
      <w:r>
        <w:t>calc</w:t>
      </w:r>
      <w:proofErr w:type="spellEnd"/>
      <w:r>
        <w:t>&gt; Element is allowed to contain &lt;roman&gt; and &lt;</w:t>
      </w:r>
      <w:proofErr w:type="spellStart"/>
      <w:proofErr w:type="gramStart"/>
      <w:r>
        <w:t>arab</w:t>
      </w:r>
      <w:proofErr w:type="spellEnd"/>
      <w:proofErr w:type="gramEnd"/>
      <w:r>
        <w:t>&gt; elements. These elements should always contain the same number, but written in Roman or Arabic style.</w:t>
      </w:r>
    </w:p>
    <w:p w:rsidR="00CA3FBB" w:rsidRDefault="00CA3FBB" w:rsidP="00CA3FBB">
      <w:r>
        <w:t xml:space="preserve">Input1.xml requires you to transform the Roman number to the correct Arabic one and put both into the resulting XML file. </w:t>
      </w:r>
    </w:p>
    <w:p w:rsidR="00CA3FBB" w:rsidRDefault="00CA3FBB" w:rsidP="00CA3FBB">
      <w:r>
        <w:t>Input2.xml requires you to transform the Arabic number to the correct Roman one and put both into the resulting XML file.</w:t>
      </w:r>
    </w:p>
    <w:p w:rsidR="00CA3FBB" w:rsidRDefault="00CA3FBB" w:rsidP="00CA3FBB">
      <w:r>
        <w:t xml:space="preserve">Input3.xml requires you combine the above two and transform, whichever element is present to the respective other one. </w:t>
      </w:r>
    </w:p>
    <w:p w:rsidR="00CA3FBB" w:rsidRDefault="00CA3FBB" w:rsidP="00CA3FBB"/>
    <w:p w:rsidR="00CA3FBB" w:rsidRDefault="00CA3FBB" w:rsidP="00CA3FBB">
      <w:r w:rsidRPr="00CB3D7F">
        <w:rPr>
          <w:b/>
          <w:u w:val="single"/>
        </w:rPr>
        <w:t>Note</w:t>
      </w:r>
      <w:r>
        <w:t xml:space="preserve">: It is sufficient if the XSLT can handle numbers up to 3xxx. So the highest required letter from the Roman numbers will be ‘M’. </w:t>
      </w:r>
    </w:p>
    <w:p w:rsidR="00CA3FBB" w:rsidRDefault="00CA3FBB" w:rsidP="00CA3FBB"/>
    <w:p w:rsidR="00CA3FBB" w:rsidRDefault="00CB3D7F" w:rsidP="00CA3FBB">
      <w:r w:rsidRPr="00CB3D7F">
        <w:rPr>
          <w:b/>
          <w:u w:val="single"/>
        </w:rPr>
        <w:t>Nice to have</w:t>
      </w:r>
      <w:r w:rsidR="00CA3FBB">
        <w:t>: detecting invalid Roman numbers</w:t>
      </w:r>
      <w:r>
        <w:t xml:space="preserve"> and writing a Log-Message.</w:t>
      </w:r>
    </w:p>
    <w:p w:rsidR="003B7411" w:rsidRDefault="00E16B0D" w:rsidP="003B7411">
      <w:pPr>
        <w:pStyle w:val="Headline"/>
      </w:pPr>
      <w:proofErr w:type="spellStart"/>
      <w:r>
        <w:t>Result</w:t>
      </w:r>
      <w:proofErr w:type="spellEnd"/>
    </w:p>
    <w:p w:rsidR="00E16B0D" w:rsidRDefault="00E16B0D" w:rsidP="00E16B0D"/>
    <w:p w:rsidR="00E16B0D" w:rsidRDefault="00E16B0D" w:rsidP="00E16B0D">
      <w:r>
        <w:t>Your result should contain:</w:t>
      </w:r>
    </w:p>
    <w:p w:rsidR="00CA3FBB" w:rsidRDefault="00CA3FBB" w:rsidP="00CA3FBB">
      <w:pPr>
        <w:pStyle w:val="Listenabsatz"/>
        <w:numPr>
          <w:ilvl w:val="0"/>
          <w:numId w:val="17"/>
        </w:numPr>
      </w:pPr>
      <w:r>
        <w:t>3 s</w:t>
      </w:r>
      <w:r w:rsidR="00E16B0D">
        <w:t>tylesheet.xsl</w:t>
      </w:r>
      <w:r>
        <w:t xml:space="preserve"> to solve the individual exercises</w:t>
      </w:r>
    </w:p>
    <w:sectPr w:rsidR="00CA3FBB" w:rsidSect="008466BE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2835" w:right="1418" w:bottom="1701" w:left="1418" w:header="794" w:footer="141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B31" w:rsidRDefault="003D1B31">
      <w:r>
        <w:separator/>
      </w:r>
    </w:p>
  </w:endnote>
  <w:endnote w:type="continuationSeparator" w:id="0">
    <w:p w:rsidR="003D1B31" w:rsidRDefault="003D1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 Gothic Std">
    <w:altName w:val="News Gothic Std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0F4E" w:rsidRPr="00E9156D" w:rsidRDefault="00A60F4E" w:rsidP="00A60F4E">
    <w:pPr>
      <w:pStyle w:val="hico-Fuzeile1"/>
      <w:tabs>
        <w:tab w:val="clear" w:pos="9072"/>
        <w:tab w:val="right" w:pos="9070"/>
      </w:tabs>
      <w:rPr>
        <w:rStyle w:val="Seitenzahl"/>
        <w:color w:val="717174"/>
        <w:sz w:val="16"/>
        <w:szCs w:val="16"/>
      </w:rPr>
    </w:pPr>
    <w:r w:rsidRPr="00E9156D">
      <w:rPr>
        <w:noProof/>
        <w:sz w:val="16"/>
        <w:szCs w:val="16"/>
        <w:lang w:val="de-DE" w:eastAsia="de-DE"/>
      </w:rPr>
      <w:drawing>
        <wp:anchor distT="0" distB="0" distL="114300" distR="114300" simplePos="0" relativeHeight="251667968" behindDoc="1" locked="0" layoutInCell="1" allowOverlap="1" wp14:anchorId="433B5894" wp14:editId="56C1F244">
          <wp:simplePos x="0" y="0"/>
          <wp:positionH relativeFrom="column">
            <wp:posOffset>-906780</wp:posOffset>
          </wp:positionH>
          <wp:positionV relativeFrom="paragraph">
            <wp:posOffset>193463</wp:posOffset>
          </wp:positionV>
          <wp:extent cx="7603490" cy="1007110"/>
          <wp:effectExtent l="0" t="0" r="0" b="2540"/>
          <wp:wrapNone/>
          <wp:docPr id="22" name="Bild 95" descr="Carla Mac Mini:Users:carlaleitner:Desktop:HICO BG-unte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arla Mac Mini:Users:carlaleitner:Desktop:HICO BG-unte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3490" cy="1007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9156D">
      <w:rPr>
        <w:color w:val="717174"/>
        <w:sz w:val="16"/>
        <w:szCs w:val="16"/>
        <w:lang w:val="de-DE"/>
      </w:rPr>
      <w:t xml:space="preserve">Seite </w:t>
    </w:r>
    <w:r w:rsidRPr="00E9156D">
      <w:rPr>
        <w:rStyle w:val="Seitenzahl"/>
        <w:color w:val="717174"/>
        <w:sz w:val="16"/>
        <w:szCs w:val="16"/>
      </w:rPr>
      <w:fldChar w:fldCharType="begin"/>
    </w:r>
    <w:r w:rsidRPr="00E9156D">
      <w:rPr>
        <w:rStyle w:val="Seitenzahl"/>
        <w:color w:val="717174"/>
        <w:sz w:val="16"/>
        <w:szCs w:val="16"/>
        <w:lang w:val="de-DE"/>
      </w:rPr>
      <w:instrText xml:space="preserve"> PAGE </w:instrText>
    </w:r>
    <w:r w:rsidRPr="00E9156D">
      <w:rPr>
        <w:rStyle w:val="Seitenzahl"/>
        <w:color w:val="717174"/>
        <w:sz w:val="16"/>
        <w:szCs w:val="16"/>
      </w:rPr>
      <w:fldChar w:fldCharType="separate"/>
    </w:r>
    <w:r w:rsidR="00636287">
      <w:rPr>
        <w:rStyle w:val="Seitenzahl"/>
        <w:noProof/>
        <w:color w:val="717174"/>
        <w:sz w:val="16"/>
        <w:szCs w:val="16"/>
        <w:lang w:val="de-DE"/>
      </w:rPr>
      <w:t>8</w:t>
    </w:r>
    <w:r w:rsidRPr="00E9156D">
      <w:rPr>
        <w:rStyle w:val="Seitenzahl"/>
        <w:color w:val="717174"/>
        <w:sz w:val="16"/>
        <w:szCs w:val="16"/>
      </w:rPr>
      <w:fldChar w:fldCharType="end"/>
    </w:r>
    <w:r w:rsidRPr="00E9156D">
      <w:rPr>
        <w:rStyle w:val="Seitenzahl"/>
        <w:color w:val="717174"/>
        <w:sz w:val="16"/>
        <w:szCs w:val="16"/>
        <w:lang w:val="de-DE"/>
      </w:rPr>
      <w:t xml:space="preserve"> von </w:t>
    </w:r>
    <w:r w:rsidRPr="00E9156D">
      <w:rPr>
        <w:rStyle w:val="Seitenzahl"/>
        <w:color w:val="717174"/>
        <w:sz w:val="16"/>
        <w:szCs w:val="16"/>
      </w:rPr>
      <w:fldChar w:fldCharType="begin"/>
    </w:r>
    <w:r w:rsidRPr="00E9156D">
      <w:rPr>
        <w:rStyle w:val="Seitenzahl"/>
        <w:color w:val="717174"/>
        <w:sz w:val="16"/>
        <w:szCs w:val="16"/>
        <w:lang w:val="de-DE"/>
      </w:rPr>
      <w:instrText xml:space="preserve"> NUMPAGES </w:instrText>
    </w:r>
    <w:r w:rsidRPr="00E9156D">
      <w:rPr>
        <w:rStyle w:val="Seitenzahl"/>
        <w:color w:val="717174"/>
        <w:sz w:val="16"/>
        <w:szCs w:val="16"/>
      </w:rPr>
      <w:fldChar w:fldCharType="separate"/>
    </w:r>
    <w:r w:rsidR="00636287">
      <w:rPr>
        <w:rStyle w:val="Seitenzahl"/>
        <w:noProof/>
        <w:color w:val="717174"/>
        <w:sz w:val="16"/>
        <w:szCs w:val="16"/>
        <w:lang w:val="de-DE"/>
      </w:rPr>
      <w:t>9</w:t>
    </w:r>
    <w:r w:rsidRPr="00E9156D">
      <w:rPr>
        <w:rStyle w:val="Seitenzahl"/>
        <w:color w:val="717174"/>
        <w:sz w:val="16"/>
        <w:szCs w:val="16"/>
      </w:rPr>
      <w:fldChar w:fldCharType="end"/>
    </w:r>
    <w:r w:rsidRPr="00E9156D">
      <w:rPr>
        <w:rStyle w:val="Seitenzahl"/>
        <w:color w:val="717174"/>
        <w:sz w:val="16"/>
        <w:szCs w:val="16"/>
      </w:rPr>
      <w:t xml:space="preserve"> </w:t>
    </w:r>
    <w:r w:rsidRPr="00E9156D">
      <w:rPr>
        <w:rStyle w:val="Seitenzahl"/>
        <w:color w:val="717174"/>
        <w:sz w:val="16"/>
        <w:szCs w:val="16"/>
      </w:rPr>
      <w:tab/>
    </w:r>
    <w:r w:rsidRPr="00E9156D">
      <w:rPr>
        <w:rStyle w:val="Seitenzahl"/>
        <w:color w:val="717174"/>
        <w:sz w:val="16"/>
        <w:szCs w:val="16"/>
      </w:rPr>
      <w:tab/>
      <w:t>Stand: v01.00 (fe)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6CC" w:rsidRPr="00E9156D" w:rsidRDefault="000336FF" w:rsidP="00E9156D">
    <w:pPr>
      <w:pStyle w:val="hico-Fuzeile1"/>
      <w:tabs>
        <w:tab w:val="clear" w:pos="9072"/>
        <w:tab w:val="right" w:pos="9070"/>
      </w:tabs>
      <w:rPr>
        <w:rStyle w:val="Seitenzahl"/>
        <w:color w:val="717174"/>
        <w:sz w:val="16"/>
        <w:szCs w:val="16"/>
      </w:rPr>
    </w:pPr>
    <w:r w:rsidRPr="00E9156D">
      <w:rPr>
        <w:noProof/>
        <w:sz w:val="16"/>
        <w:szCs w:val="16"/>
        <w:lang w:val="de-DE" w:eastAsia="de-DE"/>
      </w:rPr>
      <w:drawing>
        <wp:anchor distT="0" distB="0" distL="114300" distR="114300" simplePos="0" relativeHeight="251663872" behindDoc="1" locked="0" layoutInCell="1" allowOverlap="1" wp14:anchorId="4FC02932" wp14:editId="19F939A2">
          <wp:simplePos x="0" y="0"/>
          <wp:positionH relativeFrom="column">
            <wp:posOffset>-907203</wp:posOffset>
          </wp:positionH>
          <wp:positionV relativeFrom="paragraph">
            <wp:posOffset>109220</wp:posOffset>
          </wp:positionV>
          <wp:extent cx="7603490" cy="1007110"/>
          <wp:effectExtent l="0" t="0" r="0" b="2540"/>
          <wp:wrapNone/>
          <wp:docPr id="24" name="Bild 95" descr="Carla Mac Mini:Users:carlaleitner:Desktop:HICO BG-unte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arla Mac Mini:Users:carlaleitner:Desktop:HICO BG-unte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3490" cy="1007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F2585" w:rsidRPr="00E9156D">
      <w:rPr>
        <w:color w:val="717174"/>
        <w:sz w:val="16"/>
        <w:szCs w:val="16"/>
        <w:lang w:val="de-DE"/>
      </w:rPr>
      <w:t xml:space="preserve">Seite </w:t>
    </w:r>
    <w:r w:rsidR="0040412B" w:rsidRPr="00E9156D">
      <w:rPr>
        <w:rStyle w:val="Seitenzahl"/>
        <w:color w:val="717174"/>
        <w:sz w:val="16"/>
        <w:szCs w:val="16"/>
      </w:rPr>
      <w:fldChar w:fldCharType="begin"/>
    </w:r>
    <w:r w:rsidR="003F2585" w:rsidRPr="00E9156D">
      <w:rPr>
        <w:rStyle w:val="Seitenzahl"/>
        <w:color w:val="717174"/>
        <w:sz w:val="16"/>
        <w:szCs w:val="16"/>
        <w:lang w:val="de-DE"/>
      </w:rPr>
      <w:instrText xml:space="preserve"> PAGE </w:instrText>
    </w:r>
    <w:r w:rsidR="0040412B" w:rsidRPr="00E9156D">
      <w:rPr>
        <w:rStyle w:val="Seitenzahl"/>
        <w:color w:val="717174"/>
        <w:sz w:val="16"/>
        <w:szCs w:val="16"/>
      </w:rPr>
      <w:fldChar w:fldCharType="separate"/>
    </w:r>
    <w:r w:rsidR="006E3BD6">
      <w:rPr>
        <w:rStyle w:val="Seitenzahl"/>
        <w:noProof/>
        <w:color w:val="717174"/>
        <w:sz w:val="16"/>
        <w:szCs w:val="16"/>
        <w:lang w:val="de-DE"/>
      </w:rPr>
      <w:t>1</w:t>
    </w:r>
    <w:r w:rsidR="0040412B" w:rsidRPr="00E9156D">
      <w:rPr>
        <w:rStyle w:val="Seitenzahl"/>
        <w:color w:val="717174"/>
        <w:sz w:val="16"/>
        <w:szCs w:val="16"/>
      </w:rPr>
      <w:fldChar w:fldCharType="end"/>
    </w:r>
    <w:r w:rsidR="003F2585" w:rsidRPr="00E9156D">
      <w:rPr>
        <w:rStyle w:val="Seitenzahl"/>
        <w:color w:val="717174"/>
        <w:sz w:val="16"/>
        <w:szCs w:val="16"/>
        <w:lang w:val="de-DE"/>
      </w:rPr>
      <w:t xml:space="preserve"> von </w:t>
    </w:r>
    <w:r w:rsidR="0040412B" w:rsidRPr="00E9156D">
      <w:rPr>
        <w:rStyle w:val="Seitenzahl"/>
        <w:color w:val="717174"/>
        <w:sz w:val="16"/>
        <w:szCs w:val="16"/>
      </w:rPr>
      <w:fldChar w:fldCharType="begin"/>
    </w:r>
    <w:r w:rsidR="003F2585" w:rsidRPr="00E9156D">
      <w:rPr>
        <w:rStyle w:val="Seitenzahl"/>
        <w:color w:val="717174"/>
        <w:sz w:val="16"/>
        <w:szCs w:val="16"/>
        <w:lang w:val="de-DE"/>
      </w:rPr>
      <w:instrText xml:space="preserve"> NUMPAGES </w:instrText>
    </w:r>
    <w:r w:rsidR="0040412B" w:rsidRPr="00E9156D">
      <w:rPr>
        <w:rStyle w:val="Seitenzahl"/>
        <w:color w:val="717174"/>
        <w:sz w:val="16"/>
        <w:szCs w:val="16"/>
      </w:rPr>
      <w:fldChar w:fldCharType="separate"/>
    </w:r>
    <w:r w:rsidR="006E3BD6">
      <w:rPr>
        <w:rStyle w:val="Seitenzahl"/>
        <w:noProof/>
        <w:color w:val="717174"/>
        <w:sz w:val="16"/>
        <w:szCs w:val="16"/>
        <w:lang w:val="de-DE"/>
      </w:rPr>
      <w:t>1</w:t>
    </w:r>
    <w:r w:rsidR="0040412B" w:rsidRPr="00E9156D">
      <w:rPr>
        <w:rStyle w:val="Seitenzahl"/>
        <w:color w:val="717174"/>
        <w:sz w:val="16"/>
        <w:szCs w:val="16"/>
      </w:rPr>
      <w:fldChar w:fldCharType="end"/>
    </w:r>
    <w:r w:rsidR="003F2585" w:rsidRPr="00E9156D">
      <w:rPr>
        <w:rStyle w:val="Seitenzahl"/>
        <w:color w:val="717174"/>
        <w:sz w:val="16"/>
        <w:szCs w:val="16"/>
      </w:rPr>
      <w:t xml:space="preserve"> </w:t>
    </w:r>
    <w:r w:rsidRPr="00E9156D">
      <w:rPr>
        <w:rStyle w:val="Seitenzahl"/>
        <w:color w:val="717174"/>
        <w:sz w:val="16"/>
        <w:szCs w:val="16"/>
      </w:rPr>
      <w:tab/>
    </w:r>
    <w:r w:rsidRPr="00E9156D">
      <w:rPr>
        <w:rStyle w:val="Seitenzahl"/>
        <w:color w:val="717174"/>
        <w:sz w:val="16"/>
        <w:szCs w:val="16"/>
      </w:rPr>
      <w:tab/>
    </w:r>
    <w:r w:rsidR="003E56CC" w:rsidRPr="00E9156D">
      <w:rPr>
        <w:rStyle w:val="Seitenzahl"/>
        <w:color w:val="717174"/>
        <w:sz w:val="16"/>
        <w:szCs w:val="16"/>
      </w:rPr>
      <w:t>Stand: v0</w:t>
    </w:r>
    <w:r w:rsidR="00871FF7" w:rsidRPr="00E9156D">
      <w:rPr>
        <w:rStyle w:val="Seitenzahl"/>
        <w:color w:val="717174"/>
        <w:sz w:val="16"/>
        <w:szCs w:val="16"/>
      </w:rPr>
      <w:t>1</w:t>
    </w:r>
    <w:r w:rsidR="003E56CC" w:rsidRPr="00E9156D">
      <w:rPr>
        <w:rStyle w:val="Seitenzahl"/>
        <w:color w:val="717174"/>
        <w:sz w:val="16"/>
        <w:szCs w:val="16"/>
      </w:rPr>
      <w:t>.00 (fe)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B31" w:rsidRDefault="003D1B31">
      <w:r>
        <w:separator/>
      </w:r>
    </w:p>
  </w:footnote>
  <w:footnote w:type="continuationSeparator" w:id="0">
    <w:p w:rsidR="003D1B31" w:rsidRDefault="003D1B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0F4E" w:rsidRDefault="00B15503" w:rsidP="00A60F4E">
    <w:pPr>
      <w:pStyle w:val="Kopfzeile"/>
    </w:pPr>
    <w:r>
      <w:rPr>
        <w:noProof/>
        <w:lang w:val="de-DE" w:eastAsia="de-DE"/>
      </w:rPr>
      <w:drawing>
        <wp:inline distT="0" distB="0" distL="0" distR="0" wp14:anchorId="1B2C614B" wp14:editId="78042E7B">
          <wp:extent cx="1257300" cy="450850"/>
          <wp:effectExtent l="0" t="0" r="0" b="6350"/>
          <wp:docPr id="2" name="Grafik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450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60F4E">
      <w:rPr>
        <w:noProof/>
        <w:lang w:val="de-DE" w:eastAsia="de-DE"/>
      </w:rPr>
      <w:drawing>
        <wp:anchor distT="0" distB="0" distL="114300" distR="114300" simplePos="0" relativeHeight="251665920" behindDoc="1" locked="0" layoutInCell="1" allowOverlap="1" wp14:anchorId="3E7FA0AD" wp14:editId="4143E50A">
          <wp:simplePos x="0" y="0"/>
          <wp:positionH relativeFrom="column">
            <wp:posOffset>-910166</wp:posOffset>
          </wp:positionH>
          <wp:positionV relativeFrom="paragraph">
            <wp:posOffset>-525568</wp:posOffset>
          </wp:positionV>
          <wp:extent cx="7586556" cy="934720"/>
          <wp:effectExtent l="0" t="0" r="0" b="0"/>
          <wp:wrapNone/>
          <wp:docPr id="21" name="Bild 94" descr="Carla Mac Mini:Users:carlaleitner:Desktop:HICO BG-obe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rla Mac Mini:Users:carlaleitner:Desktop:HICO BG-oben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6556" cy="9347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36FF" w:rsidRDefault="00B15503" w:rsidP="00E9156D">
    <w:pPr>
      <w:pStyle w:val="Kopfzeile"/>
      <w:rPr>
        <w:rFonts w:asciiTheme="minorHAnsi" w:hAnsiTheme="minorHAnsi"/>
        <w:iCs/>
        <w:sz w:val="16"/>
        <w:szCs w:val="16"/>
        <w:lang w:val="de-AT"/>
      </w:rPr>
    </w:pPr>
    <w:r>
      <w:rPr>
        <w:noProof/>
        <w:lang w:val="de-DE" w:eastAsia="de-DE"/>
      </w:rPr>
      <w:drawing>
        <wp:inline distT="0" distB="0" distL="0" distR="0" wp14:anchorId="06AEF672" wp14:editId="53A581E8">
          <wp:extent cx="1257300" cy="450850"/>
          <wp:effectExtent l="0" t="0" r="0" b="6350"/>
          <wp:docPr id="1" name="Grafik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450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336FF">
      <w:rPr>
        <w:noProof/>
        <w:lang w:val="de-DE" w:eastAsia="de-DE"/>
      </w:rPr>
      <w:drawing>
        <wp:anchor distT="0" distB="0" distL="114300" distR="114300" simplePos="0" relativeHeight="251661824" behindDoc="1" locked="0" layoutInCell="1" allowOverlap="1" wp14:anchorId="7DB43314" wp14:editId="05188E7D">
          <wp:simplePos x="0" y="0"/>
          <wp:positionH relativeFrom="column">
            <wp:posOffset>-913553</wp:posOffset>
          </wp:positionH>
          <wp:positionV relativeFrom="paragraph">
            <wp:posOffset>-529590</wp:posOffset>
          </wp:positionV>
          <wp:extent cx="7586556" cy="934720"/>
          <wp:effectExtent l="0" t="0" r="0" b="0"/>
          <wp:wrapNone/>
          <wp:docPr id="23" name="Bild 94" descr="Carla Mac Mini:Users:carlaleitner:Desktop:HICO BG-obe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rla Mac Mini:Users:carlaleitner:Desktop:HICO BG-oben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6556" cy="9347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336FF" w:rsidRDefault="000336FF" w:rsidP="000336FF">
    <w:pPr>
      <w:pStyle w:val="Kopfzeile"/>
      <w:rPr>
        <w:rFonts w:asciiTheme="minorHAnsi" w:hAnsiTheme="minorHAnsi"/>
        <w:iCs/>
        <w:sz w:val="16"/>
        <w:szCs w:val="16"/>
        <w:lang w:val="de-AT"/>
      </w:rPr>
    </w:pPr>
  </w:p>
  <w:p w:rsidR="000336FF" w:rsidRDefault="000336FF" w:rsidP="000336FF">
    <w:pPr>
      <w:pStyle w:val="Kopfzeile"/>
      <w:rPr>
        <w:rFonts w:asciiTheme="minorHAnsi" w:hAnsiTheme="minorHAnsi"/>
        <w:iCs/>
        <w:sz w:val="16"/>
        <w:szCs w:val="16"/>
        <w:lang w:val="de-AT"/>
      </w:rPr>
    </w:pPr>
  </w:p>
  <w:p w:rsidR="000336FF" w:rsidRDefault="000336FF" w:rsidP="000336FF">
    <w:pPr>
      <w:pStyle w:val="Kopfzeile"/>
      <w:rPr>
        <w:rFonts w:asciiTheme="minorHAnsi" w:hAnsiTheme="minorHAnsi"/>
        <w:iCs/>
        <w:sz w:val="16"/>
        <w:szCs w:val="16"/>
        <w:lang w:val="de-AT"/>
      </w:rPr>
    </w:pPr>
  </w:p>
  <w:p w:rsidR="008466BE" w:rsidRDefault="008466BE" w:rsidP="000336FF">
    <w:pPr>
      <w:pStyle w:val="Kopfzeile"/>
      <w:rPr>
        <w:rFonts w:asciiTheme="minorHAnsi" w:hAnsiTheme="minorHAnsi"/>
        <w:iCs/>
        <w:sz w:val="16"/>
        <w:szCs w:val="16"/>
        <w:lang w:val="de-A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743CAC18"/>
    <w:lvl w:ilvl="0">
      <w:start w:val="1"/>
      <w:numFmt w:val="bullet"/>
      <w:pStyle w:val="Aufzhlungszeichen2"/>
      <w:lvlText w:val=""/>
      <w:lvlJc w:val="left"/>
      <w:pPr>
        <w:tabs>
          <w:tab w:val="num" w:pos="1211"/>
        </w:tabs>
        <w:ind w:left="1134" w:hanging="283"/>
      </w:pPr>
      <w:rPr>
        <w:rFonts w:ascii="Wingdings" w:hAnsi="Wingdings" w:hint="default"/>
        <w:b w:val="0"/>
        <w:i w:val="0"/>
        <w:color w:val="000080"/>
        <w:sz w:val="18"/>
      </w:rPr>
    </w:lvl>
  </w:abstractNum>
  <w:abstractNum w:abstractNumId="1" w15:restartNumberingAfterBreak="0">
    <w:nsid w:val="FFFFFF88"/>
    <w:multiLevelType w:val="singleLevel"/>
    <w:tmpl w:val="F25EC794"/>
    <w:lvl w:ilvl="0">
      <w:start w:val="1"/>
      <w:numFmt w:val="decimal"/>
      <w:pStyle w:val="PaymentSchedule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529A7824"/>
    <w:lvl w:ilvl="0">
      <w:start w:val="1"/>
      <w:numFmt w:val="bullet"/>
      <w:pStyle w:val="Aufzhlungszeichen"/>
      <w:lvlText w:val="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color w:val="000080"/>
      </w:rPr>
    </w:lvl>
  </w:abstractNum>
  <w:abstractNum w:abstractNumId="3" w15:restartNumberingAfterBreak="0">
    <w:nsid w:val="09176E5E"/>
    <w:multiLevelType w:val="hybridMultilevel"/>
    <w:tmpl w:val="44501860"/>
    <w:lvl w:ilvl="0" w:tplc="60DAE4AC">
      <w:start w:val="1"/>
      <w:numFmt w:val="bullet"/>
      <w:pStyle w:val="Aufzhlung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 w15:restartNumberingAfterBreak="0">
    <w:nsid w:val="0F735208"/>
    <w:multiLevelType w:val="hybridMultilevel"/>
    <w:tmpl w:val="7BE0D1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A32B8"/>
    <w:multiLevelType w:val="hybridMultilevel"/>
    <w:tmpl w:val="05BE9570"/>
    <w:lvl w:ilvl="0" w:tplc="505649FA">
      <w:start w:val="1"/>
      <w:numFmt w:val="decimal"/>
      <w:pStyle w:val="Anlage-Identifikation"/>
      <w:lvlText w:val="(%1)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593"/>
        </w:tabs>
        <w:ind w:left="1593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13"/>
        </w:tabs>
        <w:ind w:left="2313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33"/>
        </w:tabs>
        <w:ind w:left="3033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53"/>
        </w:tabs>
        <w:ind w:left="3753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73"/>
        </w:tabs>
        <w:ind w:left="4473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193"/>
        </w:tabs>
        <w:ind w:left="5193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13"/>
        </w:tabs>
        <w:ind w:left="5913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33"/>
        </w:tabs>
        <w:ind w:left="6633" w:hanging="180"/>
      </w:pPr>
    </w:lvl>
  </w:abstractNum>
  <w:abstractNum w:abstractNumId="6" w15:restartNumberingAfterBreak="0">
    <w:nsid w:val="1D336EDE"/>
    <w:multiLevelType w:val="hybridMultilevel"/>
    <w:tmpl w:val="AF40B7E6"/>
    <w:lvl w:ilvl="0" w:tplc="78B6656A">
      <w:start w:val="1"/>
      <w:numFmt w:val="decimal"/>
      <w:pStyle w:val="Headline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237EF"/>
    <w:multiLevelType w:val="multilevel"/>
    <w:tmpl w:val="9322245A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6260"/>
        </w:tabs>
        <w:ind w:left="6260" w:hanging="680"/>
      </w:pPr>
      <w:rPr>
        <w:rFonts w:hint="default"/>
        <w:u w:val="none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0" w:hanging="68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84"/>
        </w:tabs>
        <w:ind w:left="1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8"/>
        </w:tabs>
        <w:ind w:left="32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472"/>
        </w:tabs>
        <w:ind w:left="47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616"/>
        </w:tabs>
        <w:ind w:left="61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760"/>
        </w:tabs>
        <w:ind w:left="76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904"/>
        </w:tabs>
        <w:ind w:left="904" w:hanging="1584"/>
      </w:pPr>
      <w:rPr>
        <w:rFonts w:hint="default"/>
      </w:rPr>
    </w:lvl>
  </w:abstractNum>
  <w:abstractNum w:abstractNumId="8" w15:restartNumberingAfterBreak="0">
    <w:nsid w:val="25AD0E65"/>
    <w:multiLevelType w:val="hybridMultilevel"/>
    <w:tmpl w:val="CC5808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4C47F9"/>
    <w:multiLevelType w:val="hybridMultilevel"/>
    <w:tmpl w:val="3A449C4C"/>
    <w:lvl w:ilvl="0" w:tplc="B44ECB2E">
      <w:start w:val="1"/>
      <w:numFmt w:val="lowerLetter"/>
      <w:pStyle w:val="BlocktextVertrag-Aufzhlung"/>
      <w:lvlText w:val="%1."/>
      <w:lvlJc w:val="left"/>
      <w:pPr>
        <w:tabs>
          <w:tab w:val="num" w:pos="567"/>
        </w:tabs>
        <w:ind w:left="567" w:hanging="567"/>
      </w:pPr>
      <w:rPr>
        <w:rFonts w:ascii="Courier" w:hAnsi="Courier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59871B3"/>
    <w:multiLevelType w:val="hybridMultilevel"/>
    <w:tmpl w:val="62E2037C"/>
    <w:lvl w:ilvl="0" w:tplc="0194DC40">
      <w:start w:val="1"/>
      <w:numFmt w:val="bullet"/>
      <w:pStyle w:val="AufzKurse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316863"/>
    <w:multiLevelType w:val="hybridMultilevel"/>
    <w:tmpl w:val="2B98C89E"/>
    <w:lvl w:ilvl="0" w:tplc="CBD8BEBA">
      <w:start w:val="1"/>
      <w:numFmt w:val="lowerLetter"/>
      <w:pStyle w:val="Textkrper-Aufzhlung"/>
      <w:lvlText w:val="(%1)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2AF1AFD"/>
    <w:multiLevelType w:val="hybridMultilevel"/>
    <w:tmpl w:val="FADC66BA"/>
    <w:lvl w:ilvl="0" w:tplc="7EE6A3B6">
      <w:start w:val="1"/>
      <w:numFmt w:val="lowerLetter"/>
      <w:pStyle w:val="cc-1"/>
      <w:lvlText w:val="(%1)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6F2160C"/>
    <w:multiLevelType w:val="hybridMultilevel"/>
    <w:tmpl w:val="781409B6"/>
    <w:lvl w:ilvl="0" w:tplc="F3A25502">
      <w:start w:val="1"/>
      <w:numFmt w:val="bullet"/>
      <w:pStyle w:val="Aufzhlungszeichen3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A012F5"/>
    <w:multiLevelType w:val="hybridMultilevel"/>
    <w:tmpl w:val="0C440170"/>
    <w:lvl w:ilvl="0" w:tplc="A386D3D6">
      <w:start w:val="1"/>
      <w:numFmt w:val="bullet"/>
      <w:pStyle w:val="Tabelle-EintragAufzhlung"/>
      <w:lvlText w:val="-"/>
      <w:lvlJc w:val="left"/>
      <w:pPr>
        <w:tabs>
          <w:tab w:val="num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0B2FA6"/>
    <w:multiLevelType w:val="hybridMultilevel"/>
    <w:tmpl w:val="3B4E7BB0"/>
    <w:lvl w:ilvl="0" w:tplc="DA323F76">
      <w:start w:val="1"/>
      <w:numFmt w:val="bullet"/>
      <w:pStyle w:val="StandardbersetzungAufzhlung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6" w15:restartNumberingAfterBreak="0">
    <w:nsid w:val="73E02A56"/>
    <w:multiLevelType w:val="hybridMultilevel"/>
    <w:tmpl w:val="BD00309E"/>
    <w:lvl w:ilvl="0" w:tplc="E8F45CBA">
      <w:start w:val="1"/>
      <w:numFmt w:val="bullet"/>
      <w:pStyle w:val="Aufzhlung2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9"/>
  </w:num>
  <w:num w:numId="5">
    <w:abstractNumId w:val="5"/>
  </w:num>
  <w:num w:numId="6">
    <w:abstractNumId w:val="14"/>
  </w:num>
  <w:num w:numId="7">
    <w:abstractNumId w:val="11"/>
  </w:num>
  <w:num w:numId="8">
    <w:abstractNumId w:val="13"/>
  </w:num>
  <w:num w:numId="9">
    <w:abstractNumId w:val="10"/>
  </w:num>
  <w:num w:numId="10">
    <w:abstractNumId w:val="12"/>
  </w:num>
  <w:num w:numId="11">
    <w:abstractNumId w:val="1"/>
  </w:num>
  <w:num w:numId="12">
    <w:abstractNumId w:val="3"/>
  </w:num>
  <w:num w:numId="13">
    <w:abstractNumId w:val="15"/>
  </w:num>
  <w:num w:numId="14">
    <w:abstractNumId w:val="16"/>
  </w:num>
  <w:num w:numId="15">
    <w:abstractNumId w:val="8"/>
  </w:num>
  <w:num w:numId="16">
    <w:abstractNumId w:val="6"/>
  </w:num>
  <w:num w:numId="17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0"/>
  <w:activeWritingStyle w:appName="MSWord" w:lang="en-US" w:vendorID="64" w:dllVersion="131078" w:nlCheck="1" w:checkStyle="1"/>
  <w:activeWritingStyle w:appName="MSWord" w:lang="de-AT" w:vendorID="64" w:dllVersion="131078" w:nlCheck="1" w:checkStyle="1"/>
  <w:activeWritingStyle w:appName="MSWord" w:lang="en-GB" w:vendorID="64" w:dllVersion="131078" w:nlCheck="1" w:checkStyle="1"/>
  <w:activeWritingStyle w:appName="MSWord" w:lang="de-CH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9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0F5"/>
    <w:rsid w:val="00013FFC"/>
    <w:rsid w:val="00020CCD"/>
    <w:rsid w:val="0002499B"/>
    <w:rsid w:val="00026B27"/>
    <w:rsid w:val="000336FF"/>
    <w:rsid w:val="00036590"/>
    <w:rsid w:val="00045A02"/>
    <w:rsid w:val="00045B46"/>
    <w:rsid w:val="00056EBB"/>
    <w:rsid w:val="000633AD"/>
    <w:rsid w:val="00064AEA"/>
    <w:rsid w:val="00064BC2"/>
    <w:rsid w:val="00066DF4"/>
    <w:rsid w:val="00072035"/>
    <w:rsid w:val="000724E1"/>
    <w:rsid w:val="000823B7"/>
    <w:rsid w:val="0008705B"/>
    <w:rsid w:val="000A4669"/>
    <w:rsid w:val="000A57EC"/>
    <w:rsid w:val="000B0346"/>
    <w:rsid w:val="000B6369"/>
    <w:rsid w:val="000C21EC"/>
    <w:rsid w:val="000C686B"/>
    <w:rsid w:val="000E6AE5"/>
    <w:rsid w:val="000E7208"/>
    <w:rsid w:val="000F0E58"/>
    <w:rsid w:val="000F1DDE"/>
    <w:rsid w:val="000F6771"/>
    <w:rsid w:val="00103F0E"/>
    <w:rsid w:val="001111BC"/>
    <w:rsid w:val="00111582"/>
    <w:rsid w:val="0013166A"/>
    <w:rsid w:val="0014216E"/>
    <w:rsid w:val="00150289"/>
    <w:rsid w:val="001772C5"/>
    <w:rsid w:val="00186A16"/>
    <w:rsid w:val="00186C84"/>
    <w:rsid w:val="00191811"/>
    <w:rsid w:val="00195FC1"/>
    <w:rsid w:val="001A107C"/>
    <w:rsid w:val="001A3011"/>
    <w:rsid w:val="001A5AFB"/>
    <w:rsid w:val="001B48B7"/>
    <w:rsid w:val="001F30B5"/>
    <w:rsid w:val="002050F7"/>
    <w:rsid w:val="00205F54"/>
    <w:rsid w:val="00206BA2"/>
    <w:rsid w:val="002134E6"/>
    <w:rsid w:val="0021457C"/>
    <w:rsid w:val="002219F8"/>
    <w:rsid w:val="002325C6"/>
    <w:rsid w:val="00235EBD"/>
    <w:rsid w:val="00254492"/>
    <w:rsid w:val="00267D07"/>
    <w:rsid w:val="00270A30"/>
    <w:rsid w:val="0028311A"/>
    <w:rsid w:val="00285EE8"/>
    <w:rsid w:val="002A793A"/>
    <w:rsid w:val="002B3B30"/>
    <w:rsid w:val="002D3941"/>
    <w:rsid w:val="002D52EE"/>
    <w:rsid w:val="002E123F"/>
    <w:rsid w:val="002E749B"/>
    <w:rsid w:val="002F4AD7"/>
    <w:rsid w:val="002F4C04"/>
    <w:rsid w:val="002F55B3"/>
    <w:rsid w:val="00313F59"/>
    <w:rsid w:val="00317BCC"/>
    <w:rsid w:val="003247D6"/>
    <w:rsid w:val="00333FCC"/>
    <w:rsid w:val="003464D5"/>
    <w:rsid w:val="00356F2C"/>
    <w:rsid w:val="003803A9"/>
    <w:rsid w:val="00381201"/>
    <w:rsid w:val="003851B2"/>
    <w:rsid w:val="003B5AA0"/>
    <w:rsid w:val="003B7411"/>
    <w:rsid w:val="003D034C"/>
    <w:rsid w:val="003D1585"/>
    <w:rsid w:val="003D1B31"/>
    <w:rsid w:val="003D55F8"/>
    <w:rsid w:val="003D5824"/>
    <w:rsid w:val="003E4F36"/>
    <w:rsid w:val="003E56CC"/>
    <w:rsid w:val="003F2585"/>
    <w:rsid w:val="00400C67"/>
    <w:rsid w:val="0040412B"/>
    <w:rsid w:val="004145A7"/>
    <w:rsid w:val="00426D29"/>
    <w:rsid w:val="0042718A"/>
    <w:rsid w:val="00437BEE"/>
    <w:rsid w:val="00440242"/>
    <w:rsid w:val="00440F4A"/>
    <w:rsid w:val="00442A86"/>
    <w:rsid w:val="00446BEA"/>
    <w:rsid w:val="00447E9C"/>
    <w:rsid w:val="004544A5"/>
    <w:rsid w:val="0045664D"/>
    <w:rsid w:val="00463C7E"/>
    <w:rsid w:val="004649C8"/>
    <w:rsid w:val="00480F57"/>
    <w:rsid w:val="00482000"/>
    <w:rsid w:val="00482089"/>
    <w:rsid w:val="0049040A"/>
    <w:rsid w:val="00490D90"/>
    <w:rsid w:val="00497BFE"/>
    <w:rsid w:val="004A2FFF"/>
    <w:rsid w:val="004C0053"/>
    <w:rsid w:val="004C2264"/>
    <w:rsid w:val="004D5964"/>
    <w:rsid w:val="004E4822"/>
    <w:rsid w:val="004F002C"/>
    <w:rsid w:val="004F0F1E"/>
    <w:rsid w:val="004F1EB1"/>
    <w:rsid w:val="004F417D"/>
    <w:rsid w:val="004F7C11"/>
    <w:rsid w:val="00503E40"/>
    <w:rsid w:val="00510BAE"/>
    <w:rsid w:val="00524C4E"/>
    <w:rsid w:val="00531915"/>
    <w:rsid w:val="00536625"/>
    <w:rsid w:val="00545F01"/>
    <w:rsid w:val="005528F8"/>
    <w:rsid w:val="005544AE"/>
    <w:rsid w:val="0055717C"/>
    <w:rsid w:val="00564CE0"/>
    <w:rsid w:val="0056659F"/>
    <w:rsid w:val="00570A9B"/>
    <w:rsid w:val="00570FD4"/>
    <w:rsid w:val="00571067"/>
    <w:rsid w:val="00572AE2"/>
    <w:rsid w:val="005754FC"/>
    <w:rsid w:val="00575A08"/>
    <w:rsid w:val="0057765E"/>
    <w:rsid w:val="00577BEF"/>
    <w:rsid w:val="005813EB"/>
    <w:rsid w:val="005832EC"/>
    <w:rsid w:val="00591320"/>
    <w:rsid w:val="00593684"/>
    <w:rsid w:val="005C641F"/>
    <w:rsid w:val="005C71FD"/>
    <w:rsid w:val="005C7A36"/>
    <w:rsid w:val="005D0BF6"/>
    <w:rsid w:val="005D67C6"/>
    <w:rsid w:val="005D6B31"/>
    <w:rsid w:val="005E0261"/>
    <w:rsid w:val="005E093D"/>
    <w:rsid w:val="005E5D20"/>
    <w:rsid w:val="005E7379"/>
    <w:rsid w:val="005F1F25"/>
    <w:rsid w:val="00620C55"/>
    <w:rsid w:val="006228B4"/>
    <w:rsid w:val="00626E49"/>
    <w:rsid w:val="00636287"/>
    <w:rsid w:val="00650A7E"/>
    <w:rsid w:val="00661B1A"/>
    <w:rsid w:val="006649DC"/>
    <w:rsid w:val="00695B43"/>
    <w:rsid w:val="00696AAC"/>
    <w:rsid w:val="00696ED3"/>
    <w:rsid w:val="006A6664"/>
    <w:rsid w:val="006B7B6D"/>
    <w:rsid w:val="006D0F73"/>
    <w:rsid w:val="006D1B00"/>
    <w:rsid w:val="006D3E10"/>
    <w:rsid w:val="006D696F"/>
    <w:rsid w:val="006D708E"/>
    <w:rsid w:val="006E3BD6"/>
    <w:rsid w:val="006F3F7B"/>
    <w:rsid w:val="006F489E"/>
    <w:rsid w:val="007053AE"/>
    <w:rsid w:val="00705AFB"/>
    <w:rsid w:val="00713B85"/>
    <w:rsid w:val="0074192E"/>
    <w:rsid w:val="00746418"/>
    <w:rsid w:val="0075382B"/>
    <w:rsid w:val="0075738C"/>
    <w:rsid w:val="00763F01"/>
    <w:rsid w:val="00774200"/>
    <w:rsid w:val="0077561B"/>
    <w:rsid w:val="0077576C"/>
    <w:rsid w:val="00776832"/>
    <w:rsid w:val="00780E74"/>
    <w:rsid w:val="00784F56"/>
    <w:rsid w:val="007B1CC9"/>
    <w:rsid w:val="007B3763"/>
    <w:rsid w:val="007B652F"/>
    <w:rsid w:val="007B75E1"/>
    <w:rsid w:val="007C50D7"/>
    <w:rsid w:val="007C6D49"/>
    <w:rsid w:val="007C7324"/>
    <w:rsid w:val="007E4065"/>
    <w:rsid w:val="007E4924"/>
    <w:rsid w:val="007E4F43"/>
    <w:rsid w:val="007E54C6"/>
    <w:rsid w:val="007E5C52"/>
    <w:rsid w:val="007E7CBB"/>
    <w:rsid w:val="007F533F"/>
    <w:rsid w:val="007F726B"/>
    <w:rsid w:val="007F76BB"/>
    <w:rsid w:val="00803B60"/>
    <w:rsid w:val="008047EB"/>
    <w:rsid w:val="008123E8"/>
    <w:rsid w:val="00815D53"/>
    <w:rsid w:val="00816578"/>
    <w:rsid w:val="00820C4E"/>
    <w:rsid w:val="00820E84"/>
    <w:rsid w:val="00825811"/>
    <w:rsid w:val="00833968"/>
    <w:rsid w:val="008466BE"/>
    <w:rsid w:val="00860F6B"/>
    <w:rsid w:val="00871FF7"/>
    <w:rsid w:val="00873EA6"/>
    <w:rsid w:val="00876F78"/>
    <w:rsid w:val="0088778C"/>
    <w:rsid w:val="00891B79"/>
    <w:rsid w:val="00896A96"/>
    <w:rsid w:val="008B13AE"/>
    <w:rsid w:val="008B294F"/>
    <w:rsid w:val="008C2DAF"/>
    <w:rsid w:val="008C32A4"/>
    <w:rsid w:val="008D7211"/>
    <w:rsid w:val="008E5011"/>
    <w:rsid w:val="008E7B3F"/>
    <w:rsid w:val="008F0D27"/>
    <w:rsid w:val="008F291A"/>
    <w:rsid w:val="008F32F5"/>
    <w:rsid w:val="008F37F5"/>
    <w:rsid w:val="009106C7"/>
    <w:rsid w:val="00915579"/>
    <w:rsid w:val="0092073B"/>
    <w:rsid w:val="0092176E"/>
    <w:rsid w:val="009256B1"/>
    <w:rsid w:val="0093320B"/>
    <w:rsid w:val="00936B44"/>
    <w:rsid w:val="009410B8"/>
    <w:rsid w:val="00942FC0"/>
    <w:rsid w:val="009479FC"/>
    <w:rsid w:val="00955787"/>
    <w:rsid w:val="00960B87"/>
    <w:rsid w:val="0096564D"/>
    <w:rsid w:val="00967D3B"/>
    <w:rsid w:val="0097410A"/>
    <w:rsid w:val="0098465C"/>
    <w:rsid w:val="00985D26"/>
    <w:rsid w:val="009A16D2"/>
    <w:rsid w:val="009A35B8"/>
    <w:rsid w:val="009C07F1"/>
    <w:rsid w:val="009C10A2"/>
    <w:rsid w:val="009D16DB"/>
    <w:rsid w:val="009D6687"/>
    <w:rsid w:val="009D6FE5"/>
    <w:rsid w:val="009E52E6"/>
    <w:rsid w:val="009F02A6"/>
    <w:rsid w:val="009F1F7C"/>
    <w:rsid w:val="009F6100"/>
    <w:rsid w:val="00A04DA4"/>
    <w:rsid w:val="00A04ED3"/>
    <w:rsid w:val="00A21D76"/>
    <w:rsid w:val="00A22805"/>
    <w:rsid w:val="00A26250"/>
    <w:rsid w:val="00A270F8"/>
    <w:rsid w:val="00A30DA2"/>
    <w:rsid w:val="00A32E91"/>
    <w:rsid w:val="00A44B71"/>
    <w:rsid w:val="00A60F4E"/>
    <w:rsid w:val="00A738F2"/>
    <w:rsid w:val="00A759CA"/>
    <w:rsid w:val="00A921EE"/>
    <w:rsid w:val="00A949E3"/>
    <w:rsid w:val="00AA1897"/>
    <w:rsid w:val="00AA254D"/>
    <w:rsid w:val="00AB1963"/>
    <w:rsid w:val="00AC332F"/>
    <w:rsid w:val="00AC5E51"/>
    <w:rsid w:val="00AE1AEA"/>
    <w:rsid w:val="00AE21B4"/>
    <w:rsid w:val="00AF6F35"/>
    <w:rsid w:val="00B06041"/>
    <w:rsid w:val="00B07580"/>
    <w:rsid w:val="00B10263"/>
    <w:rsid w:val="00B15503"/>
    <w:rsid w:val="00B21B43"/>
    <w:rsid w:val="00B2722B"/>
    <w:rsid w:val="00B32E5C"/>
    <w:rsid w:val="00B51924"/>
    <w:rsid w:val="00B57E37"/>
    <w:rsid w:val="00B6271D"/>
    <w:rsid w:val="00B6429E"/>
    <w:rsid w:val="00B65341"/>
    <w:rsid w:val="00B80D0D"/>
    <w:rsid w:val="00B84A36"/>
    <w:rsid w:val="00BA5647"/>
    <w:rsid w:val="00BA5E84"/>
    <w:rsid w:val="00BB475C"/>
    <w:rsid w:val="00BD0451"/>
    <w:rsid w:val="00BD0A00"/>
    <w:rsid w:val="00BD4C75"/>
    <w:rsid w:val="00C02A64"/>
    <w:rsid w:val="00C12F0D"/>
    <w:rsid w:val="00C15A45"/>
    <w:rsid w:val="00C21411"/>
    <w:rsid w:val="00C21EB6"/>
    <w:rsid w:val="00C259A7"/>
    <w:rsid w:val="00C356B4"/>
    <w:rsid w:val="00C35E8F"/>
    <w:rsid w:val="00C46B9D"/>
    <w:rsid w:val="00C4712E"/>
    <w:rsid w:val="00C532CF"/>
    <w:rsid w:val="00C61415"/>
    <w:rsid w:val="00C662AF"/>
    <w:rsid w:val="00C73A91"/>
    <w:rsid w:val="00C8070F"/>
    <w:rsid w:val="00C87EC8"/>
    <w:rsid w:val="00C945ED"/>
    <w:rsid w:val="00CA3B26"/>
    <w:rsid w:val="00CA3FBB"/>
    <w:rsid w:val="00CA620D"/>
    <w:rsid w:val="00CA73B9"/>
    <w:rsid w:val="00CA79CB"/>
    <w:rsid w:val="00CB3D7F"/>
    <w:rsid w:val="00CB4206"/>
    <w:rsid w:val="00CC0E62"/>
    <w:rsid w:val="00CC479C"/>
    <w:rsid w:val="00CD110E"/>
    <w:rsid w:val="00CD7809"/>
    <w:rsid w:val="00CE0AD7"/>
    <w:rsid w:val="00CE7410"/>
    <w:rsid w:val="00CF4F5C"/>
    <w:rsid w:val="00CF582E"/>
    <w:rsid w:val="00CF6F37"/>
    <w:rsid w:val="00D07534"/>
    <w:rsid w:val="00D11175"/>
    <w:rsid w:val="00D21A2B"/>
    <w:rsid w:val="00D22342"/>
    <w:rsid w:val="00D3462E"/>
    <w:rsid w:val="00D610B0"/>
    <w:rsid w:val="00D61C61"/>
    <w:rsid w:val="00D61D9B"/>
    <w:rsid w:val="00D63350"/>
    <w:rsid w:val="00D70C8B"/>
    <w:rsid w:val="00D72BB7"/>
    <w:rsid w:val="00D77A79"/>
    <w:rsid w:val="00D80192"/>
    <w:rsid w:val="00D84ACF"/>
    <w:rsid w:val="00D84E95"/>
    <w:rsid w:val="00D913BF"/>
    <w:rsid w:val="00DA49B6"/>
    <w:rsid w:val="00DA626C"/>
    <w:rsid w:val="00DC2E95"/>
    <w:rsid w:val="00DD0AD5"/>
    <w:rsid w:val="00DD0AE7"/>
    <w:rsid w:val="00DD2EE9"/>
    <w:rsid w:val="00DD40EE"/>
    <w:rsid w:val="00DD564B"/>
    <w:rsid w:val="00DE073C"/>
    <w:rsid w:val="00DE4CFE"/>
    <w:rsid w:val="00DF4143"/>
    <w:rsid w:val="00E035FE"/>
    <w:rsid w:val="00E053B4"/>
    <w:rsid w:val="00E07BDB"/>
    <w:rsid w:val="00E16B0D"/>
    <w:rsid w:val="00E34E7C"/>
    <w:rsid w:val="00E35832"/>
    <w:rsid w:val="00E4328F"/>
    <w:rsid w:val="00E57E82"/>
    <w:rsid w:val="00E664BF"/>
    <w:rsid w:val="00E7520B"/>
    <w:rsid w:val="00E9114D"/>
    <w:rsid w:val="00E9156D"/>
    <w:rsid w:val="00E95CF6"/>
    <w:rsid w:val="00EA5930"/>
    <w:rsid w:val="00EC6F84"/>
    <w:rsid w:val="00ED2680"/>
    <w:rsid w:val="00ED326B"/>
    <w:rsid w:val="00EF38AB"/>
    <w:rsid w:val="00F05526"/>
    <w:rsid w:val="00F14661"/>
    <w:rsid w:val="00F155AC"/>
    <w:rsid w:val="00F2137A"/>
    <w:rsid w:val="00F272D9"/>
    <w:rsid w:val="00F425B0"/>
    <w:rsid w:val="00F50067"/>
    <w:rsid w:val="00F6292E"/>
    <w:rsid w:val="00F710F5"/>
    <w:rsid w:val="00F752B8"/>
    <w:rsid w:val="00F82919"/>
    <w:rsid w:val="00F83009"/>
    <w:rsid w:val="00F83228"/>
    <w:rsid w:val="00F84CC2"/>
    <w:rsid w:val="00F93584"/>
    <w:rsid w:val="00F94802"/>
    <w:rsid w:val="00FA2364"/>
    <w:rsid w:val="00FB0617"/>
    <w:rsid w:val="00FB0F42"/>
    <w:rsid w:val="00FB6425"/>
    <w:rsid w:val="00FD0357"/>
    <w:rsid w:val="00FD23DA"/>
    <w:rsid w:val="00FD68CC"/>
    <w:rsid w:val="00FE05DA"/>
    <w:rsid w:val="00FF2851"/>
    <w:rsid w:val="00FF4CC6"/>
    <w:rsid w:val="00FF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0FACA7D"/>
  <w15:docId w15:val="{8CC478B0-8F1D-490E-83A0-2D7E6EE16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A5647"/>
    <w:rPr>
      <w:rFonts w:ascii="Calibri" w:hAnsi="Calibri"/>
      <w:sz w:val="22"/>
      <w:szCs w:val="24"/>
      <w:lang w:val="en-GB" w:eastAsia="en-US"/>
    </w:rPr>
  </w:style>
  <w:style w:type="paragraph" w:styleId="berschrift1">
    <w:name w:val="heading 1"/>
    <w:basedOn w:val="Standard"/>
    <w:next w:val="Blocktext"/>
    <w:qFormat/>
    <w:rsid w:val="00426D29"/>
    <w:pPr>
      <w:keepNext/>
      <w:pageBreakBefore/>
      <w:numPr>
        <w:numId w:val="1"/>
      </w:numPr>
      <w:pBdr>
        <w:bottom w:val="double" w:sz="4" w:space="1" w:color="004964"/>
      </w:pBdr>
      <w:spacing w:before="240"/>
      <w:outlineLvl w:val="0"/>
    </w:pPr>
    <w:rPr>
      <w:rFonts w:cs="Arial"/>
      <w:b/>
      <w:bCs/>
      <w:color w:val="004964"/>
      <w:kern w:val="32"/>
      <w:sz w:val="20"/>
      <w:szCs w:val="32"/>
      <w:lang w:val="de-DE"/>
    </w:rPr>
  </w:style>
  <w:style w:type="paragraph" w:styleId="berschrift2">
    <w:name w:val="heading 2"/>
    <w:basedOn w:val="Standard"/>
    <w:next w:val="BlocktextohneAbstand"/>
    <w:qFormat/>
    <w:rsid w:val="00426D29"/>
    <w:pPr>
      <w:keepNext/>
      <w:numPr>
        <w:ilvl w:val="1"/>
        <w:numId w:val="1"/>
      </w:numPr>
      <w:spacing w:before="180"/>
      <w:outlineLvl w:val="1"/>
    </w:pPr>
    <w:rPr>
      <w:rFonts w:cs="Arial"/>
      <w:b/>
      <w:bCs/>
      <w:szCs w:val="28"/>
      <w:u w:val="single"/>
    </w:rPr>
  </w:style>
  <w:style w:type="paragraph" w:styleId="berschrift3">
    <w:name w:val="heading 3"/>
    <w:basedOn w:val="Standard"/>
    <w:next w:val="Blocktext"/>
    <w:qFormat/>
    <w:rsid w:val="00591320"/>
    <w:pPr>
      <w:keepNext/>
      <w:numPr>
        <w:ilvl w:val="2"/>
        <w:numId w:val="1"/>
      </w:numPr>
      <w:spacing w:before="240"/>
      <w:outlineLvl w:val="2"/>
    </w:pPr>
    <w:rPr>
      <w:rFonts w:cs="Arial"/>
      <w:b/>
      <w:szCs w:val="26"/>
      <w:u w:val="single"/>
    </w:rPr>
  </w:style>
  <w:style w:type="paragraph" w:styleId="berschrift4">
    <w:name w:val="heading 4"/>
    <w:basedOn w:val="Standard"/>
    <w:next w:val="Blocktext"/>
    <w:qFormat/>
    <w:rsid w:val="00426D29"/>
    <w:pPr>
      <w:keepNext/>
      <w:pBdr>
        <w:bottom w:val="single" w:sz="6" w:space="1" w:color="808080"/>
      </w:pBdr>
      <w:spacing w:before="180"/>
      <w:outlineLvl w:val="3"/>
    </w:pPr>
    <w:rPr>
      <w:b/>
      <w:szCs w:val="28"/>
      <w:lang w:val="de-DE"/>
    </w:rPr>
  </w:style>
  <w:style w:type="paragraph" w:styleId="berschrift5">
    <w:name w:val="heading 5"/>
    <w:basedOn w:val="Standard"/>
    <w:next w:val="Standard"/>
    <w:qFormat/>
    <w:rsid w:val="00591320"/>
    <w:pPr>
      <w:pBdr>
        <w:bottom w:val="dashed" w:sz="4" w:space="1" w:color="auto"/>
      </w:pBdr>
      <w:spacing w:before="240"/>
      <w:outlineLvl w:val="4"/>
    </w:pPr>
    <w:rPr>
      <w:szCs w:val="26"/>
      <w:lang w:val="de-DE" w:eastAsia="de-DE"/>
    </w:rPr>
  </w:style>
  <w:style w:type="paragraph" w:styleId="berschrift6">
    <w:name w:val="heading 6"/>
    <w:basedOn w:val="Standard"/>
    <w:next w:val="Standard"/>
    <w:qFormat/>
    <w:rsid w:val="00591320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berschrift7">
    <w:name w:val="heading 7"/>
    <w:basedOn w:val="Standard"/>
    <w:next w:val="Standard"/>
    <w:qFormat/>
    <w:rsid w:val="00591320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berschrift8">
    <w:name w:val="heading 8"/>
    <w:basedOn w:val="Standard"/>
    <w:next w:val="Standard"/>
    <w:qFormat/>
    <w:rsid w:val="00591320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berschrift9">
    <w:name w:val="heading 9"/>
    <w:basedOn w:val="Standard"/>
    <w:next w:val="Standard"/>
    <w:qFormat/>
    <w:rsid w:val="0059132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591320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591320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591320"/>
    <w:rPr>
      <w:color w:val="000080"/>
      <w:sz w:val="14"/>
    </w:rPr>
  </w:style>
  <w:style w:type="paragraph" w:customStyle="1" w:styleId="hico-Kopfzeile">
    <w:name w:val="hico-Kopfzeile"/>
    <w:basedOn w:val="Standard"/>
    <w:rsid w:val="00591320"/>
    <w:rPr>
      <w:b/>
      <w:sz w:val="16"/>
    </w:rPr>
  </w:style>
  <w:style w:type="paragraph" w:customStyle="1" w:styleId="hico-Fuzeile2ff">
    <w:name w:val="hico-Fußzeile_2ff"/>
    <w:basedOn w:val="Fuzeile"/>
    <w:rsid w:val="00591320"/>
    <w:pPr>
      <w:pBdr>
        <w:top w:val="single" w:sz="2" w:space="1" w:color="000080"/>
      </w:pBdr>
      <w:tabs>
        <w:tab w:val="clear" w:pos="4536"/>
        <w:tab w:val="left" w:pos="737"/>
        <w:tab w:val="center" w:pos="5400"/>
      </w:tabs>
    </w:pPr>
    <w:rPr>
      <w:sz w:val="14"/>
      <w:lang w:val="de-DE"/>
    </w:rPr>
  </w:style>
  <w:style w:type="paragraph" w:customStyle="1" w:styleId="AdressePerson-Name">
    <w:name w:val="Adresse_Person-Name"/>
    <w:basedOn w:val="Standard"/>
    <w:next w:val="AdressePersonFunktion"/>
    <w:rsid w:val="00591320"/>
    <w:pPr>
      <w:tabs>
        <w:tab w:val="left" w:pos="680"/>
      </w:tabs>
      <w:spacing w:before="120"/>
    </w:pPr>
    <w:rPr>
      <w:szCs w:val="20"/>
      <w:lang w:val="de-DE" w:eastAsia="de-DE"/>
    </w:rPr>
  </w:style>
  <w:style w:type="paragraph" w:customStyle="1" w:styleId="AdresseStrae">
    <w:name w:val="Adresse_Straße"/>
    <w:basedOn w:val="Standard"/>
    <w:next w:val="AdresseOrt"/>
    <w:rsid w:val="00591320"/>
    <w:pPr>
      <w:tabs>
        <w:tab w:val="right" w:pos="7258"/>
      </w:tabs>
      <w:spacing w:before="120"/>
    </w:pPr>
    <w:rPr>
      <w:szCs w:val="20"/>
      <w:lang w:val="de-DE" w:eastAsia="de-DE"/>
    </w:rPr>
  </w:style>
  <w:style w:type="paragraph" w:customStyle="1" w:styleId="AdresseOrt">
    <w:name w:val="Adresse_Ort"/>
    <w:basedOn w:val="Standard"/>
    <w:rsid w:val="00591320"/>
    <w:rPr>
      <w:smallCaps/>
      <w:szCs w:val="20"/>
      <w:u w:val="single"/>
      <w:lang w:val="de-DE" w:eastAsia="de-DE"/>
    </w:rPr>
  </w:style>
  <w:style w:type="paragraph" w:customStyle="1" w:styleId="AdresseAn">
    <w:name w:val="Adresse_An"/>
    <w:basedOn w:val="Standard"/>
    <w:rsid w:val="00591320"/>
    <w:pPr>
      <w:widowControl w:val="0"/>
      <w:spacing w:before="120"/>
    </w:pPr>
    <w:rPr>
      <w:szCs w:val="20"/>
      <w:lang w:val="de-DE" w:eastAsia="de-DE"/>
    </w:rPr>
  </w:style>
  <w:style w:type="paragraph" w:customStyle="1" w:styleId="AdressePersonFunktion">
    <w:name w:val="Adresse_Person_Funktion"/>
    <w:basedOn w:val="Standard"/>
    <w:next w:val="AdresseStrae"/>
    <w:rsid w:val="00591320"/>
    <w:pPr>
      <w:tabs>
        <w:tab w:val="left" w:pos="0"/>
      </w:tabs>
    </w:pPr>
    <w:rPr>
      <w:i/>
      <w:szCs w:val="20"/>
      <w:lang w:val="de-DE" w:eastAsia="de-DE"/>
    </w:rPr>
  </w:style>
  <w:style w:type="paragraph" w:customStyle="1" w:styleId="Adresse-Firma-Nummer">
    <w:name w:val="Adresse-Firma-Nummer"/>
    <w:basedOn w:val="Standard"/>
    <w:rsid w:val="00591320"/>
    <w:pPr>
      <w:tabs>
        <w:tab w:val="right" w:pos="0"/>
      </w:tabs>
      <w:jc w:val="right"/>
    </w:pPr>
    <w:rPr>
      <w:iCs/>
      <w:sz w:val="14"/>
      <w:szCs w:val="20"/>
      <w:lang w:val="de-DE" w:eastAsia="de-DE"/>
    </w:rPr>
  </w:style>
  <w:style w:type="paragraph" w:styleId="Verzeichnis1">
    <w:name w:val="toc 1"/>
    <w:basedOn w:val="Standard"/>
    <w:next w:val="Standard"/>
    <w:autoRedefine/>
    <w:uiPriority w:val="39"/>
    <w:rsid w:val="00591320"/>
    <w:pPr>
      <w:pBdr>
        <w:top w:val="single" w:sz="4" w:space="1" w:color="C0C0C0"/>
        <w:left w:val="single" w:sz="4" w:space="3" w:color="C0C0C0"/>
        <w:bottom w:val="single" w:sz="4" w:space="1" w:color="000080"/>
        <w:right w:val="single" w:sz="4" w:space="3" w:color="C0C0C0"/>
      </w:pBdr>
      <w:tabs>
        <w:tab w:val="left" w:pos="2552"/>
        <w:tab w:val="right" w:leader="dot" w:pos="9072"/>
      </w:tabs>
      <w:spacing w:before="20"/>
      <w:ind w:left="2552" w:hanging="567"/>
    </w:pPr>
    <w:rPr>
      <w:b/>
      <w:bCs/>
      <w:noProof/>
      <w:sz w:val="14"/>
    </w:rPr>
  </w:style>
  <w:style w:type="paragraph" w:customStyle="1" w:styleId="AdresseFirma-Kurzname">
    <w:name w:val="Adresse_Firma-Kurzname"/>
    <w:basedOn w:val="Standard"/>
    <w:next w:val="AdresseFirma-Langname"/>
    <w:rsid w:val="00591320"/>
    <w:pPr>
      <w:tabs>
        <w:tab w:val="left" w:pos="0"/>
      </w:tabs>
      <w:spacing w:before="120"/>
    </w:pPr>
    <w:rPr>
      <w:b/>
      <w:bCs/>
      <w:sz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dresseFirma-Langname">
    <w:name w:val="Adresse_Firma-Langname"/>
    <w:basedOn w:val="Standard"/>
    <w:next w:val="AdressePerson-Name"/>
    <w:rsid w:val="00591320"/>
    <w:rPr>
      <w:b/>
    </w:rPr>
  </w:style>
  <w:style w:type="paragraph" w:customStyle="1" w:styleId="AdresseKommunikationsart">
    <w:name w:val="Adresse_Kommunikationsart"/>
    <w:basedOn w:val="AdresseOrt"/>
    <w:rsid w:val="00591320"/>
    <w:pPr>
      <w:spacing w:before="1260"/>
    </w:pPr>
    <w:rPr>
      <w:rFonts w:ascii="Arial Black" w:hAnsi="Arial Black"/>
    </w:rPr>
  </w:style>
  <w:style w:type="paragraph" w:customStyle="1" w:styleId="Manipulation-Datum">
    <w:name w:val="Manipulation-Datum"/>
    <w:basedOn w:val="Standard"/>
    <w:autoRedefine/>
    <w:rsid w:val="00D84E95"/>
    <w:pPr>
      <w:jc w:val="right"/>
    </w:pPr>
    <w:rPr>
      <w:lang w:val="de-DE"/>
    </w:rPr>
  </w:style>
  <w:style w:type="paragraph" w:customStyle="1" w:styleId="Manipulation-Initialen">
    <w:name w:val="Manipulation-Initialen"/>
    <w:basedOn w:val="Manipulation-Datum"/>
    <w:rsid w:val="00591320"/>
    <w:rPr>
      <w:b/>
      <w:i/>
      <w:iCs/>
      <w:sz w:val="12"/>
    </w:rPr>
  </w:style>
  <w:style w:type="paragraph" w:customStyle="1" w:styleId="Betrifft-Titel">
    <w:name w:val="Betrifft-Titel"/>
    <w:basedOn w:val="Standard"/>
    <w:next w:val="Betrifft-SubTitel"/>
    <w:link w:val="Betrifft-TitelZchn"/>
    <w:rsid w:val="005E7379"/>
    <w:pPr>
      <w:tabs>
        <w:tab w:val="left" w:pos="1134"/>
      </w:tabs>
      <w:spacing w:before="360"/>
      <w:ind w:left="1134" w:hanging="1134"/>
    </w:pPr>
    <w:rPr>
      <w:b/>
      <w:lang w:val="de-DE"/>
    </w:rPr>
  </w:style>
  <w:style w:type="paragraph" w:customStyle="1" w:styleId="Betrifft-SubTitel">
    <w:name w:val="Betrifft-SubTitel"/>
    <w:basedOn w:val="Standard"/>
    <w:rsid w:val="00591320"/>
    <w:pPr>
      <w:ind w:left="1134"/>
    </w:pPr>
    <w:rPr>
      <w:u w:val="single"/>
    </w:rPr>
  </w:style>
  <w:style w:type="paragraph" w:styleId="Anrede">
    <w:name w:val="Salutation"/>
    <w:basedOn w:val="Standard"/>
    <w:next w:val="Blocktext"/>
    <w:rsid w:val="00591320"/>
    <w:pPr>
      <w:spacing w:before="600"/>
    </w:pPr>
    <w:rPr>
      <w:b/>
      <w:sz w:val="20"/>
      <w:lang w:val="de-DE"/>
    </w:rPr>
  </w:style>
  <w:style w:type="paragraph" w:styleId="Blocktext">
    <w:name w:val="Block Text"/>
    <w:basedOn w:val="Standard"/>
    <w:link w:val="BlocktextZchn1"/>
    <w:rsid w:val="00591320"/>
    <w:pPr>
      <w:tabs>
        <w:tab w:val="right" w:pos="9072"/>
      </w:tabs>
      <w:spacing w:before="180"/>
    </w:pPr>
    <w:rPr>
      <w:lang w:val="de-DE"/>
    </w:rPr>
  </w:style>
  <w:style w:type="paragraph" w:customStyle="1" w:styleId="BlocktextohneAbstand">
    <w:name w:val="Blocktext_ohne_Abstand"/>
    <w:basedOn w:val="Blocktext"/>
    <w:link w:val="BlocktextohneAbstandZchn1"/>
    <w:rsid w:val="00591320"/>
    <w:pPr>
      <w:spacing w:before="60"/>
    </w:pPr>
  </w:style>
  <w:style w:type="paragraph" w:customStyle="1" w:styleId="HiCo-Angebot">
    <w:name w:val="HiCo-Angebot"/>
    <w:basedOn w:val="Standard"/>
    <w:next w:val="HiCo-Angebot-Nummer"/>
    <w:rsid w:val="00591320"/>
    <w:pPr>
      <w:spacing w:before="360"/>
      <w:jc w:val="center"/>
    </w:pPr>
    <w:rPr>
      <w:sz w:val="14"/>
      <w:u w:val="single"/>
      <w:lang w:val="de-DE"/>
    </w:rPr>
  </w:style>
  <w:style w:type="paragraph" w:customStyle="1" w:styleId="HiCo-Angebot-Nummer">
    <w:name w:val="HiCo-Angebot-Nummer"/>
    <w:basedOn w:val="HiCo-Angebot"/>
    <w:next w:val="HiCo-Angebot-Titel"/>
    <w:rsid w:val="00591320"/>
    <w:pPr>
      <w:spacing w:before="60"/>
    </w:pPr>
    <w:rPr>
      <w:b/>
      <w:smallCaps/>
      <w:sz w:val="24"/>
      <w:u w:val="none"/>
    </w:rPr>
  </w:style>
  <w:style w:type="paragraph" w:customStyle="1" w:styleId="HiCo-Angebot-Titel">
    <w:name w:val="HiCo-Angebot-Titel"/>
    <w:basedOn w:val="Standard"/>
    <w:next w:val="HiCo-Angebot-SubTitel"/>
    <w:rsid w:val="00591320"/>
    <w:pPr>
      <w:spacing w:before="120"/>
      <w:jc w:val="center"/>
    </w:pPr>
    <w:rPr>
      <w:b/>
      <w:lang w:val="de-DE"/>
    </w:rPr>
  </w:style>
  <w:style w:type="paragraph" w:customStyle="1" w:styleId="HiCo-Angebot-SubTitel">
    <w:name w:val="HiCo-Angebot-SubTitel"/>
    <w:basedOn w:val="Standard"/>
    <w:next w:val="Blocktext"/>
    <w:rsid w:val="00591320"/>
    <w:pPr>
      <w:jc w:val="center"/>
    </w:pPr>
    <w:rPr>
      <w:sz w:val="20"/>
    </w:rPr>
  </w:style>
  <w:style w:type="paragraph" w:customStyle="1" w:styleId="hico-DokNr">
    <w:name w:val="hico-DokNr"/>
    <w:basedOn w:val="Standard"/>
    <w:next w:val="Blocktext"/>
    <w:rsid w:val="00591320"/>
    <w:pPr>
      <w:jc w:val="center"/>
    </w:pPr>
    <w:rPr>
      <w:i/>
      <w:sz w:val="12"/>
    </w:rPr>
  </w:style>
  <w:style w:type="paragraph" w:styleId="Textkrper-Zeileneinzug">
    <w:name w:val="Body Text Indent"/>
    <w:basedOn w:val="Standard"/>
    <w:rsid w:val="00591320"/>
    <w:pPr>
      <w:ind w:left="851"/>
    </w:pPr>
    <w:rPr>
      <w:sz w:val="16"/>
    </w:rPr>
  </w:style>
  <w:style w:type="paragraph" w:styleId="Textkrper-Erstzeileneinzug2">
    <w:name w:val="Body Text First Indent 2"/>
    <w:basedOn w:val="Textkrper-Zeileneinzug"/>
    <w:rsid w:val="00591320"/>
    <w:pPr>
      <w:pBdr>
        <w:top w:val="single" w:sz="4" w:space="1" w:color="000080"/>
        <w:left w:val="single" w:sz="4" w:space="4" w:color="000080"/>
        <w:bottom w:val="thinThickSmallGap" w:sz="24" w:space="1" w:color="000080"/>
        <w:right w:val="single" w:sz="4" w:space="4" w:color="000080"/>
      </w:pBdr>
      <w:spacing w:before="180"/>
      <w:ind w:left="1985"/>
      <w:jc w:val="center"/>
    </w:pPr>
    <w:rPr>
      <w:smallCaps/>
    </w:rPr>
  </w:style>
  <w:style w:type="paragraph" w:styleId="Verzeichnis2">
    <w:name w:val="toc 2"/>
    <w:basedOn w:val="Standard"/>
    <w:next w:val="Standard"/>
    <w:autoRedefine/>
    <w:uiPriority w:val="39"/>
    <w:rsid w:val="007B652F"/>
    <w:pPr>
      <w:pBdr>
        <w:left w:val="single" w:sz="2" w:space="3" w:color="C0C0C0"/>
        <w:bottom w:val="single" w:sz="2" w:space="1" w:color="C0C0C0"/>
        <w:right w:val="single" w:sz="2" w:space="3" w:color="C0C0C0"/>
      </w:pBdr>
      <w:tabs>
        <w:tab w:val="left" w:pos="540"/>
        <w:tab w:val="right" w:leader="dot" w:pos="9000"/>
      </w:tabs>
      <w:spacing w:before="20"/>
      <w:ind w:left="540" w:right="99" w:hanging="540"/>
    </w:pPr>
    <w:rPr>
      <w:noProof/>
      <w:sz w:val="14"/>
    </w:rPr>
  </w:style>
  <w:style w:type="paragraph" w:styleId="Verzeichnis3">
    <w:name w:val="toc 3"/>
    <w:basedOn w:val="Standard"/>
    <w:next w:val="Standard"/>
    <w:autoRedefine/>
    <w:semiHidden/>
    <w:rsid w:val="00591320"/>
    <w:pPr>
      <w:pBdr>
        <w:left w:val="single" w:sz="2" w:space="3" w:color="C0C0C0"/>
        <w:bottom w:val="single" w:sz="2" w:space="1" w:color="C0C0C0"/>
        <w:right w:val="single" w:sz="2" w:space="3" w:color="C0C0C0"/>
      </w:pBdr>
      <w:tabs>
        <w:tab w:val="left" w:pos="3119"/>
        <w:tab w:val="right" w:leader="dot" w:pos="9072"/>
      </w:tabs>
      <w:spacing w:before="20"/>
      <w:ind w:left="2552" w:hanging="567"/>
    </w:pPr>
    <w:rPr>
      <w:noProof/>
      <w:sz w:val="14"/>
    </w:rPr>
  </w:style>
  <w:style w:type="paragraph" w:styleId="Verzeichnis4">
    <w:name w:val="toc 4"/>
    <w:basedOn w:val="Standard"/>
    <w:next w:val="Standard"/>
    <w:autoRedefine/>
    <w:semiHidden/>
    <w:rsid w:val="00591320"/>
    <w:pPr>
      <w:ind w:left="540"/>
    </w:pPr>
  </w:style>
  <w:style w:type="paragraph" w:styleId="Verzeichnis5">
    <w:name w:val="toc 5"/>
    <w:basedOn w:val="Standard"/>
    <w:next w:val="Standard"/>
    <w:autoRedefine/>
    <w:semiHidden/>
    <w:rsid w:val="00591320"/>
    <w:pPr>
      <w:ind w:left="720"/>
    </w:pPr>
  </w:style>
  <w:style w:type="paragraph" w:styleId="Verzeichnis6">
    <w:name w:val="toc 6"/>
    <w:basedOn w:val="Standard"/>
    <w:next w:val="Standard"/>
    <w:autoRedefine/>
    <w:semiHidden/>
    <w:rsid w:val="00591320"/>
    <w:pPr>
      <w:ind w:left="900"/>
    </w:pPr>
  </w:style>
  <w:style w:type="paragraph" w:styleId="Verzeichnis7">
    <w:name w:val="toc 7"/>
    <w:basedOn w:val="Standard"/>
    <w:next w:val="Standard"/>
    <w:autoRedefine/>
    <w:semiHidden/>
    <w:rsid w:val="00591320"/>
    <w:pPr>
      <w:ind w:left="1080"/>
    </w:pPr>
  </w:style>
  <w:style w:type="paragraph" w:styleId="Verzeichnis8">
    <w:name w:val="toc 8"/>
    <w:basedOn w:val="Standard"/>
    <w:next w:val="Standard"/>
    <w:autoRedefine/>
    <w:semiHidden/>
    <w:rsid w:val="00591320"/>
    <w:pPr>
      <w:ind w:left="1260"/>
    </w:pPr>
  </w:style>
  <w:style w:type="paragraph" w:styleId="Verzeichnis9">
    <w:name w:val="toc 9"/>
    <w:basedOn w:val="Standard"/>
    <w:next w:val="Standard"/>
    <w:autoRedefine/>
    <w:semiHidden/>
    <w:rsid w:val="00591320"/>
    <w:pPr>
      <w:ind w:left="1440"/>
    </w:pPr>
  </w:style>
  <w:style w:type="character" w:styleId="Hyperlink">
    <w:name w:val="Hyperlink"/>
    <w:basedOn w:val="Absatz-Standardschriftart"/>
    <w:uiPriority w:val="99"/>
    <w:rsid w:val="00591320"/>
    <w:rPr>
      <w:rFonts w:ascii="Verdana" w:hAnsi="Verdana"/>
      <w:i/>
      <w:color w:val="800080"/>
      <w:sz w:val="16"/>
      <w:u w:val="single"/>
    </w:rPr>
  </w:style>
  <w:style w:type="paragraph" w:customStyle="1" w:styleId="hico-SLOGAN">
    <w:name w:val="hico-SLOGAN"/>
    <w:basedOn w:val="Textkrper"/>
    <w:rsid w:val="00591320"/>
    <w:pPr>
      <w:pBdr>
        <w:top w:val="thinThickSmallGap" w:sz="12" w:space="1" w:color="C0C0C0"/>
        <w:bottom w:val="thinThickSmallGap" w:sz="12" w:space="1" w:color="C0C0C0"/>
      </w:pBdr>
      <w:ind w:left="567" w:right="567"/>
      <w:jc w:val="center"/>
    </w:pPr>
    <w:rPr>
      <w:bCs/>
      <w:color w:val="808080"/>
      <w:sz w:val="16"/>
      <w:szCs w:val="20"/>
      <w:lang w:eastAsia="de-DE"/>
    </w:rPr>
  </w:style>
  <w:style w:type="paragraph" w:styleId="Textkrper">
    <w:name w:val="Body Text"/>
    <w:basedOn w:val="Standard"/>
    <w:rsid w:val="00591320"/>
    <w:pPr>
      <w:tabs>
        <w:tab w:val="right" w:pos="9072"/>
      </w:tabs>
      <w:spacing w:before="180"/>
    </w:pPr>
  </w:style>
  <w:style w:type="paragraph" w:styleId="Funotentext">
    <w:name w:val="footnote text"/>
    <w:basedOn w:val="Standard"/>
    <w:semiHidden/>
    <w:rsid w:val="00591320"/>
    <w:pPr>
      <w:tabs>
        <w:tab w:val="left" w:pos="284"/>
      </w:tabs>
      <w:ind w:left="284" w:hanging="284"/>
    </w:pPr>
    <w:rPr>
      <w:sz w:val="14"/>
      <w:szCs w:val="20"/>
    </w:rPr>
  </w:style>
  <w:style w:type="paragraph" w:customStyle="1" w:styleId="hico-Unternehmenstext">
    <w:name w:val="hico-Unternehmenstext"/>
    <w:basedOn w:val="Blocktext"/>
    <w:rsid w:val="00591320"/>
    <w:pPr>
      <w:spacing w:before="60"/>
      <w:ind w:left="567" w:right="567"/>
    </w:pPr>
    <w:rPr>
      <w:sz w:val="16"/>
    </w:rPr>
  </w:style>
  <w:style w:type="character" w:styleId="Funotenzeichen">
    <w:name w:val="footnote reference"/>
    <w:basedOn w:val="Absatz-Standardschriftart"/>
    <w:semiHidden/>
    <w:rsid w:val="00591320"/>
    <w:rPr>
      <w:vertAlign w:val="superscript"/>
    </w:rPr>
  </w:style>
  <w:style w:type="paragraph" w:customStyle="1" w:styleId="Rechnung-Position">
    <w:name w:val="Rechnung-Position"/>
    <w:basedOn w:val="Standard"/>
    <w:rsid w:val="00ED2680"/>
    <w:pPr>
      <w:tabs>
        <w:tab w:val="left" w:pos="851"/>
        <w:tab w:val="right" w:pos="7371"/>
        <w:tab w:val="right" w:pos="9072"/>
      </w:tabs>
      <w:ind w:left="851" w:hanging="851"/>
    </w:pPr>
    <w:rPr>
      <w:szCs w:val="20"/>
      <w:lang w:val="de-DE"/>
    </w:rPr>
  </w:style>
  <w:style w:type="paragraph" w:customStyle="1" w:styleId="hico-Fuzeile1">
    <w:name w:val="hico-Fußzeile_1"/>
    <w:basedOn w:val="hico-Fuzeile2ff"/>
    <w:rsid w:val="00591320"/>
    <w:pPr>
      <w:pBdr>
        <w:top w:val="none" w:sz="0" w:space="0" w:color="auto"/>
      </w:pBdr>
      <w:tabs>
        <w:tab w:val="clear" w:pos="737"/>
        <w:tab w:val="left" w:pos="720"/>
      </w:tabs>
    </w:pPr>
    <w:rPr>
      <w:lang w:val="da-DK"/>
    </w:rPr>
  </w:style>
  <w:style w:type="paragraph" w:customStyle="1" w:styleId="Bezug-Titel">
    <w:name w:val="Bezug-Titel"/>
    <w:basedOn w:val="Betrifft-Titel"/>
    <w:next w:val="Bezug-SubTitel"/>
    <w:rsid w:val="005E7379"/>
    <w:pPr>
      <w:tabs>
        <w:tab w:val="clear" w:pos="1134"/>
        <w:tab w:val="left" w:pos="1985"/>
      </w:tabs>
      <w:spacing w:before="120"/>
      <w:ind w:left="1985" w:hanging="851"/>
    </w:pPr>
    <w:rPr>
      <w:b w:val="0"/>
      <w:i/>
      <w:iCs/>
    </w:rPr>
  </w:style>
  <w:style w:type="paragraph" w:customStyle="1" w:styleId="Bezug-SubTitel">
    <w:name w:val="Bezug-SubTitel"/>
    <w:basedOn w:val="Betrifft-SubTitel"/>
    <w:rsid w:val="00591320"/>
    <w:pPr>
      <w:ind w:left="1985"/>
    </w:pPr>
    <w:rPr>
      <w:i/>
      <w:iCs/>
      <w:sz w:val="16"/>
      <w:u w:val="none"/>
      <w:lang w:val="de-DE"/>
    </w:rPr>
  </w:style>
  <w:style w:type="paragraph" w:styleId="Aufzhlungszeichen">
    <w:name w:val="List Bullet"/>
    <w:basedOn w:val="Standard"/>
    <w:autoRedefine/>
    <w:rsid w:val="00591320"/>
    <w:pPr>
      <w:numPr>
        <w:numId w:val="2"/>
      </w:numPr>
      <w:tabs>
        <w:tab w:val="clear" w:pos="360"/>
        <w:tab w:val="left" w:pos="851"/>
        <w:tab w:val="right" w:leader="dot" w:pos="9072"/>
      </w:tabs>
      <w:spacing w:before="120"/>
      <w:ind w:left="851"/>
    </w:pPr>
    <w:rPr>
      <w:szCs w:val="18"/>
      <w:lang w:val="de-DE"/>
    </w:rPr>
  </w:style>
  <w:style w:type="paragraph" w:styleId="Aufzhlungszeichen2">
    <w:name w:val="List Bullet 2"/>
    <w:basedOn w:val="Standard"/>
    <w:autoRedefine/>
    <w:rsid w:val="00591320"/>
    <w:pPr>
      <w:numPr>
        <w:numId w:val="3"/>
      </w:numPr>
      <w:tabs>
        <w:tab w:val="clear" w:pos="1211"/>
        <w:tab w:val="left" w:pos="1134"/>
        <w:tab w:val="right" w:leader="dot" w:pos="9072"/>
      </w:tabs>
    </w:pPr>
  </w:style>
  <w:style w:type="paragraph" w:styleId="Aufzhlungszeichen3">
    <w:name w:val="List Bullet 3"/>
    <w:basedOn w:val="Standard"/>
    <w:autoRedefine/>
    <w:rsid w:val="00591320"/>
    <w:pPr>
      <w:numPr>
        <w:numId w:val="8"/>
      </w:numPr>
      <w:spacing w:before="120"/>
    </w:pPr>
    <w:rPr>
      <w:bCs/>
    </w:rPr>
  </w:style>
  <w:style w:type="paragraph" w:styleId="Textkrper2">
    <w:name w:val="Body Text 2"/>
    <w:basedOn w:val="Standard"/>
    <w:rsid w:val="00591320"/>
    <w:pPr>
      <w:tabs>
        <w:tab w:val="right" w:pos="9072"/>
      </w:tabs>
    </w:pPr>
    <w:rPr>
      <w:lang w:val="de-DE"/>
    </w:rPr>
  </w:style>
  <w:style w:type="paragraph" w:customStyle="1" w:styleId="Thema">
    <w:name w:val="Thema"/>
    <w:basedOn w:val="Standard"/>
    <w:rsid w:val="00591320"/>
    <w:pPr>
      <w:pBdr>
        <w:top w:val="single" w:sz="6" w:space="1" w:color="auto"/>
        <w:bottom w:val="single" w:sz="6" w:space="1" w:color="auto"/>
      </w:pBdr>
      <w:shd w:val="pct5" w:color="auto" w:fill="auto"/>
      <w:spacing w:before="240"/>
      <w:jc w:val="center"/>
    </w:pPr>
    <w:rPr>
      <w:b/>
      <w:sz w:val="20"/>
      <w:szCs w:val="20"/>
      <w:lang w:val="de-DE" w:eastAsia="de-DE"/>
    </w:rPr>
  </w:style>
  <w:style w:type="paragraph" w:customStyle="1" w:styleId="Textkrper5">
    <w:name w:val="Textkörper 5"/>
    <w:basedOn w:val="Textkrper"/>
    <w:rsid w:val="00591320"/>
    <w:rPr>
      <w:b/>
      <w:bCs/>
    </w:rPr>
  </w:style>
  <w:style w:type="paragraph" w:styleId="Textkrper3">
    <w:name w:val="Body Text 3"/>
    <w:basedOn w:val="Standard"/>
    <w:rsid w:val="00591320"/>
    <w:pPr>
      <w:spacing w:before="120"/>
      <w:jc w:val="center"/>
    </w:pPr>
    <w:rPr>
      <w:szCs w:val="16"/>
    </w:rPr>
  </w:style>
  <w:style w:type="paragraph" w:customStyle="1" w:styleId="Textkrper4">
    <w:name w:val="Textkörper 4"/>
    <w:basedOn w:val="Textkrper3"/>
    <w:next w:val="Textkrper3"/>
    <w:rsid w:val="00591320"/>
    <w:rPr>
      <w:b/>
      <w:bCs/>
      <w:lang w:val="de-DE"/>
    </w:rPr>
  </w:style>
  <w:style w:type="paragraph" w:customStyle="1" w:styleId="BlocktextVertrag">
    <w:name w:val="Blocktext_Vertrag"/>
    <w:basedOn w:val="Blocktext"/>
    <w:rsid w:val="00591320"/>
    <w:pPr>
      <w:spacing w:before="120"/>
    </w:pPr>
    <w:rPr>
      <w:rFonts w:ascii="Courier" w:hAnsi="Courier"/>
    </w:rPr>
  </w:style>
  <w:style w:type="paragraph" w:customStyle="1" w:styleId="BlocktextVertrag-Aufzhlung">
    <w:name w:val="Blocktext_Vertrag-Aufzählung"/>
    <w:basedOn w:val="BlocktextVertrag"/>
    <w:rsid w:val="00591320"/>
    <w:pPr>
      <w:numPr>
        <w:numId w:val="4"/>
      </w:numPr>
    </w:pPr>
  </w:style>
  <w:style w:type="paragraph" w:customStyle="1" w:styleId="Beilagenverzeichnis2">
    <w:name w:val="Beilagenverzeichnis2"/>
    <w:basedOn w:val="Standard"/>
    <w:rsid w:val="00591320"/>
    <w:pPr>
      <w:tabs>
        <w:tab w:val="left" w:pos="0"/>
        <w:tab w:val="left" w:pos="1304"/>
        <w:tab w:val="right" w:pos="9072"/>
      </w:tabs>
      <w:spacing w:before="120"/>
    </w:pPr>
    <w:rPr>
      <w:i/>
      <w:iCs/>
      <w:sz w:val="16"/>
      <w:szCs w:val="20"/>
      <w:lang w:val="de-DE" w:eastAsia="de-DE"/>
    </w:rPr>
  </w:style>
  <w:style w:type="paragraph" w:customStyle="1" w:styleId="Abschluss01">
    <w:name w:val="Abschluss_01"/>
    <w:basedOn w:val="Standard"/>
    <w:rsid w:val="00591320"/>
    <w:pPr>
      <w:tabs>
        <w:tab w:val="left" w:pos="5040"/>
      </w:tabs>
      <w:spacing w:before="840"/>
    </w:pPr>
    <w:rPr>
      <w:b/>
      <w:sz w:val="20"/>
      <w:szCs w:val="20"/>
      <w:lang w:val="de-DE" w:eastAsia="de-DE"/>
    </w:rPr>
  </w:style>
  <w:style w:type="paragraph" w:customStyle="1" w:styleId="Abschluss02">
    <w:name w:val="Abschluss_02"/>
    <w:basedOn w:val="Standard"/>
    <w:next w:val="Standard"/>
    <w:rsid w:val="00591320"/>
    <w:pPr>
      <w:tabs>
        <w:tab w:val="left" w:pos="5040"/>
      </w:tabs>
    </w:pPr>
    <w:rPr>
      <w:i/>
      <w:szCs w:val="20"/>
      <w:lang w:val="de-DE" w:eastAsia="de-DE"/>
    </w:rPr>
  </w:style>
  <w:style w:type="character" w:styleId="BesuchterLink">
    <w:name w:val="FollowedHyperlink"/>
    <w:basedOn w:val="Absatz-Standardschriftart"/>
    <w:rsid w:val="00591320"/>
    <w:rPr>
      <w:color w:val="800080"/>
      <w:u w:val="single"/>
    </w:rPr>
  </w:style>
  <w:style w:type="paragraph" w:customStyle="1" w:styleId="Tabelle-Kopf">
    <w:name w:val="Tabelle-Kopf"/>
    <w:basedOn w:val="Textkrper5"/>
    <w:rsid w:val="00591320"/>
    <w:pPr>
      <w:spacing w:before="60" w:after="60"/>
      <w:jc w:val="center"/>
    </w:pPr>
    <w:rPr>
      <w:b w:val="0"/>
      <w:sz w:val="14"/>
      <w:lang w:val="de-AT"/>
    </w:rPr>
  </w:style>
  <w:style w:type="paragraph" w:customStyle="1" w:styleId="Tabelle-Eintragzt">
    <w:name w:val="Tabelle-Eintrag zt"/>
    <w:basedOn w:val="Standard"/>
    <w:rsid w:val="00591320"/>
    <w:pPr>
      <w:spacing w:before="120"/>
      <w:jc w:val="center"/>
    </w:pPr>
    <w:rPr>
      <w:sz w:val="16"/>
      <w:lang w:val="de-DE"/>
    </w:rPr>
  </w:style>
  <w:style w:type="paragraph" w:customStyle="1" w:styleId="Tabelle-Eintragli-ft">
    <w:name w:val="Tabelle-Eintrag li-ft"/>
    <w:basedOn w:val="Textkrper5"/>
    <w:rsid w:val="00591320"/>
    <w:pPr>
      <w:spacing w:before="120"/>
    </w:pPr>
    <w:rPr>
      <w:sz w:val="16"/>
      <w:lang w:val="de-DE"/>
    </w:rPr>
  </w:style>
  <w:style w:type="paragraph" w:customStyle="1" w:styleId="Tabelle-Eintragli">
    <w:name w:val="Tabelle-Eintrag li"/>
    <w:basedOn w:val="Standard"/>
    <w:link w:val="Tabelle-EintragliZchn"/>
    <w:rsid w:val="00591320"/>
    <w:pPr>
      <w:spacing w:before="120"/>
    </w:pPr>
    <w:rPr>
      <w:sz w:val="16"/>
    </w:rPr>
  </w:style>
  <w:style w:type="paragraph" w:customStyle="1" w:styleId="Anlage-Identifikation">
    <w:name w:val="Anlage-Identifikation"/>
    <w:basedOn w:val="Beilagenverzeichnis2"/>
    <w:rsid w:val="00591320"/>
    <w:pPr>
      <w:numPr>
        <w:numId w:val="5"/>
      </w:numPr>
      <w:tabs>
        <w:tab w:val="clear" w:pos="0"/>
        <w:tab w:val="clear" w:pos="1304"/>
        <w:tab w:val="clear" w:pos="9072"/>
        <w:tab w:val="left" w:pos="1134"/>
        <w:tab w:val="left" w:pos="1701"/>
      </w:tabs>
      <w:spacing w:before="240"/>
      <w:ind w:left="1701" w:hanging="1134"/>
    </w:pPr>
    <w:rPr>
      <w:b/>
      <w:bCs/>
      <w:i w:val="0"/>
      <w:iCs w:val="0"/>
      <w:sz w:val="18"/>
    </w:rPr>
  </w:style>
  <w:style w:type="paragraph" w:customStyle="1" w:styleId="Anlage-Zusatztext">
    <w:name w:val="Anlage-Zusatztext"/>
    <w:basedOn w:val="Beilagenverzeichnis2"/>
    <w:rsid w:val="00591320"/>
    <w:pPr>
      <w:tabs>
        <w:tab w:val="clear" w:pos="0"/>
        <w:tab w:val="clear" w:pos="1304"/>
        <w:tab w:val="clear" w:pos="9072"/>
        <w:tab w:val="left" w:pos="2552"/>
      </w:tabs>
      <w:spacing w:before="0"/>
      <w:ind w:left="1701"/>
    </w:pPr>
    <w:rPr>
      <w:i w:val="0"/>
      <w:iCs w:val="0"/>
    </w:rPr>
  </w:style>
  <w:style w:type="paragraph" w:customStyle="1" w:styleId="Textkrper6">
    <w:name w:val="Textkörper 6"/>
    <w:basedOn w:val="Textkrper5"/>
    <w:rsid w:val="00591320"/>
    <w:rPr>
      <w:u w:val="single"/>
    </w:rPr>
  </w:style>
  <w:style w:type="paragraph" w:customStyle="1" w:styleId="Tabelle-EintragAufzhlung">
    <w:name w:val="Tabelle-Eintrag Aufzählung"/>
    <w:basedOn w:val="Tabelle-Eintragli"/>
    <w:rsid w:val="00591320"/>
    <w:pPr>
      <w:numPr>
        <w:numId w:val="6"/>
      </w:numPr>
      <w:tabs>
        <w:tab w:val="clear" w:pos="717"/>
        <w:tab w:val="left" w:pos="567"/>
      </w:tabs>
      <w:spacing w:before="60"/>
      <w:ind w:left="568" w:hanging="284"/>
    </w:pPr>
    <w:rPr>
      <w:lang w:val="de-DE"/>
    </w:rPr>
  </w:style>
  <w:style w:type="paragraph" w:customStyle="1" w:styleId="Anlage-Zusatztextkursiv">
    <w:name w:val="Anlage-Zusatztext kursiv"/>
    <w:basedOn w:val="Anlage-Zusatztext"/>
    <w:rsid w:val="00591320"/>
    <w:pPr>
      <w:spacing w:before="60"/>
    </w:pPr>
    <w:rPr>
      <w:i/>
      <w:lang w:val="fr-FR"/>
    </w:rPr>
  </w:style>
  <w:style w:type="paragraph" w:customStyle="1" w:styleId="Textkrper-Aufzhlung">
    <w:name w:val="Textkörper-Aufzählung"/>
    <w:basedOn w:val="Textkrper"/>
    <w:rsid w:val="00591320"/>
    <w:pPr>
      <w:numPr>
        <w:numId w:val="7"/>
      </w:numPr>
      <w:tabs>
        <w:tab w:val="left" w:pos="1134"/>
      </w:tabs>
      <w:spacing w:before="120"/>
    </w:pPr>
    <w:rPr>
      <w:lang w:val="de-DE"/>
    </w:rPr>
  </w:style>
  <w:style w:type="paragraph" w:customStyle="1" w:styleId="Textkrper-AufzhlungohneAbstand">
    <w:name w:val="Textkörper-Aufzählung ohne Abstand"/>
    <w:basedOn w:val="Textkrper-Aufzhlung"/>
    <w:rsid w:val="00591320"/>
    <w:pPr>
      <w:spacing w:before="0"/>
    </w:pPr>
  </w:style>
  <w:style w:type="paragraph" w:customStyle="1" w:styleId="Rechnung-Zwischensumme">
    <w:name w:val="Rechnung-Zwischensumme"/>
    <w:basedOn w:val="Rechnung-Position"/>
    <w:rsid w:val="00591320"/>
    <w:pPr>
      <w:pBdr>
        <w:top w:val="single" w:sz="4" w:space="1" w:color="auto"/>
      </w:pBdr>
    </w:pPr>
  </w:style>
  <w:style w:type="paragraph" w:styleId="StandardWeb">
    <w:name w:val="Normal (Web)"/>
    <w:basedOn w:val="Standard"/>
    <w:rsid w:val="00591320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lang w:val="de-DE" w:eastAsia="de-DE"/>
    </w:rPr>
  </w:style>
  <w:style w:type="paragraph" w:customStyle="1" w:styleId="Fuzeile03">
    <w:name w:val="Fußzeile_03"/>
    <w:basedOn w:val="Standard"/>
    <w:rsid w:val="00591320"/>
    <w:pPr>
      <w:spacing w:before="120"/>
    </w:pPr>
    <w:rPr>
      <w:rFonts w:ascii="Arial" w:hAnsi="Arial"/>
      <w:b/>
      <w:sz w:val="14"/>
      <w:szCs w:val="20"/>
      <w:lang w:val="de-DE" w:eastAsia="de-DE"/>
    </w:rPr>
  </w:style>
  <w:style w:type="paragraph" w:customStyle="1" w:styleId="Fuzeile04">
    <w:name w:val="Fußzeile_04"/>
    <w:basedOn w:val="Standard"/>
    <w:rsid w:val="00591320"/>
    <w:pPr>
      <w:pBdr>
        <w:top w:val="single" w:sz="4" w:space="0" w:color="000080"/>
        <w:bottom w:val="single" w:sz="4" w:space="1" w:color="000080"/>
      </w:pBdr>
      <w:tabs>
        <w:tab w:val="right" w:pos="9412"/>
      </w:tabs>
    </w:pPr>
    <w:rPr>
      <w:rFonts w:ascii="Arial" w:hAnsi="Arial"/>
      <w:sz w:val="16"/>
      <w:szCs w:val="20"/>
      <w:lang w:val="de-DE" w:eastAsia="de-DE"/>
    </w:rPr>
  </w:style>
  <w:style w:type="paragraph" w:customStyle="1" w:styleId="Kopfzeile01">
    <w:name w:val="Kopfzeile_01"/>
    <w:basedOn w:val="Standard"/>
    <w:rsid w:val="00591320"/>
    <w:rPr>
      <w:rFonts w:ascii="Arial" w:hAnsi="Arial"/>
      <w:sz w:val="20"/>
      <w:szCs w:val="20"/>
      <w:lang w:val="de-DE" w:eastAsia="de-DE"/>
    </w:rPr>
  </w:style>
  <w:style w:type="paragraph" w:customStyle="1" w:styleId="Kopfzeile02">
    <w:name w:val="Kopfzeile_02"/>
    <w:basedOn w:val="Standard"/>
    <w:rsid w:val="00591320"/>
    <w:rPr>
      <w:rFonts w:ascii="Arial" w:hAnsi="Arial"/>
      <w:sz w:val="20"/>
      <w:szCs w:val="20"/>
      <w:u w:val="double"/>
      <w:lang w:val="de-DE" w:eastAsia="de-DE"/>
    </w:rPr>
  </w:style>
  <w:style w:type="paragraph" w:customStyle="1" w:styleId="Rechnung-Mehrwertsteuer">
    <w:name w:val="Rechnung-Mehrwertsteuer"/>
    <w:basedOn w:val="Rechnung-Zwischensumme"/>
    <w:rsid w:val="00591320"/>
    <w:pPr>
      <w:pBdr>
        <w:top w:val="none" w:sz="0" w:space="0" w:color="auto"/>
        <w:bottom w:val="double" w:sz="4" w:space="1" w:color="000080"/>
      </w:pBdr>
      <w:spacing w:before="120"/>
    </w:pPr>
  </w:style>
  <w:style w:type="paragraph" w:customStyle="1" w:styleId="Tabelle-Eintragre-ft">
    <w:name w:val="Tabelle-Eintrag re-ft"/>
    <w:basedOn w:val="Tabelle-Eintragli-ft"/>
    <w:rsid w:val="00591320"/>
    <w:pPr>
      <w:jc w:val="right"/>
    </w:pPr>
  </w:style>
  <w:style w:type="paragraph" w:customStyle="1" w:styleId="Tabelle-Eintragre">
    <w:name w:val="Tabelle-Eintrag re"/>
    <w:basedOn w:val="Tabelle-Eintragre-ft"/>
    <w:rsid w:val="00591320"/>
    <w:rPr>
      <w:b w:val="0"/>
      <w:snapToGrid w:val="0"/>
    </w:rPr>
  </w:style>
  <w:style w:type="paragraph" w:customStyle="1" w:styleId="AdresseFirma-Organisation">
    <w:name w:val="Adresse_Firma-Organisation"/>
    <w:basedOn w:val="AdresseFirma-Langname"/>
    <w:rsid w:val="00591320"/>
    <w:rPr>
      <w:b w:val="0"/>
      <w:sz w:val="16"/>
      <w:lang w:val="en-US"/>
    </w:rPr>
  </w:style>
  <w:style w:type="paragraph" w:customStyle="1" w:styleId="AufzKurse">
    <w:name w:val="Aufz_Kurse"/>
    <w:basedOn w:val="Standard"/>
    <w:rsid w:val="00591320"/>
    <w:pPr>
      <w:numPr>
        <w:numId w:val="9"/>
      </w:numPr>
    </w:pPr>
  </w:style>
  <w:style w:type="paragraph" w:customStyle="1" w:styleId="cc-Titel">
    <w:name w:val="cc-Titel"/>
    <w:basedOn w:val="Textkrper"/>
    <w:rsid w:val="00591320"/>
    <w:pPr>
      <w:spacing w:before="360"/>
    </w:pPr>
    <w:rPr>
      <w:sz w:val="16"/>
      <w:u w:val="single"/>
      <w:lang w:val="de-DE"/>
    </w:rPr>
  </w:style>
  <w:style w:type="paragraph" w:customStyle="1" w:styleId="cc-1">
    <w:name w:val="cc-1"/>
    <w:basedOn w:val="Textkrper"/>
    <w:rsid w:val="00591320"/>
    <w:pPr>
      <w:numPr>
        <w:numId w:val="10"/>
      </w:numPr>
      <w:spacing w:before="120"/>
    </w:pPr>
    <w:rPr>
      <w:b/>
      <w:bCs/>
      <w:lang w:val="de-DE"/>
    </w:rPr>
  </w:style>
  <w:style w:type="paragraph" w:customStyle="1" w:styleId="cc-2">
    <w:name w:val="cc-2"/>
    <w:basedOn w:val="cc-1"/>
    <w:rsid w:val="00591320"/>
    <w:pPr>
      <w:numPr>
        <w:numId w:val="0"/>
      </w:numPr>
      <w:tabs>
        <w:tab w:val="clear" w:pos="9072"/>
        <w:tab w:val="right" w:pos="6237"/>
      </w:tabs>
      <w:spacing w:before="0"/>
      <w:ind w:left="397" w:right="2835"/>
    </w:pPr>
    <w:rPr>
      <w:b w:val="0"/>
      <w:bCs w:val="0"/>
      <w:sz w:val="16"/>
    </w:rPr>
  </w:style>
  <w:style w:type="paragraph" w:customStyle="1" w:styleId="Rechnung-Endsumme">
    <w:name w:val="Rechnung-Endsumme"/>
    <w:basedOn w:val="Rechnung-Mehrwertsteuer"/>
    <w:rsid w:val="00591320"/>
    <w:pPr>
      <w:pBdr>
        <w:bottom w:val="none" w:sz="0" w:space="0" w:color="auto"/>
      </w:pBdr>
      <w:spacing w:before="20"/>
    </w:pPr>
    <w:rPr>
      <w:b/>
      <w:sz w:val="20"/>
    </w:rPr>
  </w:style>
  <w:style w:type="paragraph" w:customStyle="1" w:styleId="Textkrper7">
    <w:name w:val="Textkörper 7"/>
    <w:basedOn w:val="Textkrper6"/>
    <w:rsid w:val="00591320"/>
    <w:pPr>
      <w:tabs>
        <w:tab w:val="clear" w:pos="9072"/>
        <w:tab w:val="left" w:pos="1134"/>
      </w:tabs>
    </w:pPr>
    <w:rPr>
      <w:b w:val="0"/>
      <w:lang w:val="de-AT"/>
    </w:rPr>
  </w:style>
  <w:style w:type="paragraph" w:styleId="Dokumentstruktur">
    <w:name w:val="Document Map"/>
    <w:basedOn w:val="Standard"/>
    <w:semiHidden/>
    <w:rsid w:val="00591320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Umbruch">
    <w:name w:val="Umbruch"/>
    <w:basedOn w:val="Standard"/>
    <w:rsid w:val="00591320"/>
    <w:pPr>
      <w:pageBreakBefore/>
    </w:pPr>
    <w:rPr>
      <w:sz w:val="12"/>
    </w:rPr>
  </w:style>
  <w:style w:type="paragraph" w:styleId="Sprechblasentext">
    <w:name w:val="Balloon Text"/>
    <w:basedOn w:val="Standard"/>
    <w:semiHidden/>
    <w:rsid w:val="00591320"/>
    <w:rPr>
      <w:rFonts w:ascii="Tahoma" w:hAnsi="Tahoma" w:cs="Tahoma"/>
      <w:sz w:val="16"/>
      <w:szCs w:val="16"/>
    </w:rPr>
  </w:style>
  <w:style w:type="paragraph" w:customStyle="1" w:styleId="Rechnung-Umsatzsteuer">
    <w:name w:val="Rechnung-Umsatzsteuer"/>
    <w:basedOn w:val="Rechnung-Zwischensumme"/>
    <w:rsid w:val="00591320"/>
    <w:pPr>
      <w:pBdr>
        <w:top w:val="none" w:sz="0" w:space="0" w:color="auto"/>
        <w:bottom w:val="double" w:sz="4" w:space="1" w:color="000080"/>
      </w:pBdr>
      <w:tabs>
        <w:tab w:val="clear" w:pos="851"/>
        <w:tab w:val="left" w:pos="907"/>
      </w:tabs>
      <w:spacing w:before="120"/>
      <w:ind w:left="907" w:hanging="907"/>
    </w:pPr>
  </w:style>
  <w:style w:type="paragraph" w:customStyle="1" w:styleId="Erklrung">
    <w:name w:val="Erklärung"/>
    <w:basedOn w:val="Textkrper"/>
    <w:rsid w:val="00591320"/>
    <w:pPr>
      <w:spacing w:before="480"/>
    </w:pPr>
    <w:rPr>
      <w:sz w:val="16"/>
      <w:lang w:val="de-DE"/>
    </w:rPr>
  </w:style>
  <w:style w:type="paragraph" w:customStyle="1" w:styleId="Aufzhlungszeichen6">
    <w:name w:val="Aufzählungszeichen 6"/>
    <w:basedOn w:val="Aufzhlungszeichen"/>
    <w:rsid w:val="00591320"/>
    <w:rPr>
      <w:b/>
      <w:lang w:val="en-GB"/>
    </w:rPr>
  </w:style>
  <w:style w:type="paragraph" w:styleId="Textkrper-Einzug2">
    <w:name w:val="Body Text Indent 2"/>
    <w:basedOn w:val="Standard"/>
    <w:rsid w:val="00591320"/>
    <w:pPr>
      <w:ind w:left="851"/>
    </w:pPr>
    <w:rPr>
      <w:sz w:val="16"/>
    </w:rPr>
  </w:style>
  <w:style w:type="character" w:styleId="Kommentarzeichen">
    <w:name w:val="annotation reference"/>
    <w:basedOn w:val="Absatz-Standardschriftart"/>
    <w:semiHidden/>
    <w:rsid w:val="00591320"/>
    <w:rPr>
      <w:sz w:val="16"/>
      <w:szCs w:val="16"/>
    </w:rPr>
  </w:style>
  <w:style w:type="paragraph" w:styleId="Kommentartext">
    <w:name w:val="annotation text"/>
    <w:basedOn w:val="Standard"/>
    <w:semiHidden/>
    <w:rsid w:val="00591320"/>
    <w:rPr>
      <w:sz w:val="20"/>
      <w:szCs w:val="20"/>
    </w:rPr>
  </w:style>
  <w:style w:type="paragraph" w:customStyle="1" w:styleId="cc-3">
    <w:name w:val="cc-3"/>
    <w:basedOn w:val="cc-2"/>
    <w:rsid w:val="00591320"/>
    <w:pPr>
      <w:tabs>
        <w:tab w:val="clear" w:pos="6237"/>
        <w:tab w:val="left" w:pos="1701"/>
        <w:tab w:val="right" w:pos="6804"/>
      </w:tabs>
      <w:ind w:right="2268"/>
    </w:pPr>
    <w:rPr>
      <w:i/>
    </w:rPr>
  </w:style>
  <w:style w:type="paragraph" w:customStyle="1" w:styleId="Tabelle-EintragliohneAbstand">
    <w:name w:val="Tabelle-Eintrag li_ohne Abstand"/>
    <w:basedOn w:val="Tabelle-Eintragli"/>
    <w:rsid w:val="00591320"/>
    <w:pPr>
      <w:spacing w:before="0"/>
    </w:pPr>
  </w:style>
  <w:style w:type="paragraph" w:customStyle="1" w:styleId="Merkmal1">
    <w:name w:val="Merkmal 1"/>
    <w:basedOn w:val="Textkrper2"/>
    <w:rsid w:val="00591320"/>
    <w:pPr>
      <w:tabs>
        <w:tab w:val="left" w:leader="dot" w:pos="2268"/>
        <w:tab w:val="left" w:pos="2381"/>
      </w:tabs>
      <w:ind w:left="2381" w:hanging="2381"/>
    </w:pPr>
    <w:rPr>
      <w:sz w:val="16"/>
    </w:rPr>
  </w:style>
  <w:style w:type="paragraph" w:customStyle="1" w:styleId="Merkmal2">
    <w:name w:val="Merkmal 2"/>
    <w:basedOn w:val="Merkmal1"/>
    <w:rsid w:val="00591320"/>
    <w:rPr>
      <w:b/>
      <w:bCs/>
      <w:sz w:val="18"/>
    </w:rPr>
  </w:style>
  <w:style w:type="paragraph" w:customStyle="1" w:styleId="Aufzhlungszeichen7">
    <w:name w:val="Aufzählungszeichen 7"/>
    <w:basedOn w:val="Aufzhlungszeichen6"/>
    <w:rsid w:val="00591320"/>
    <w:pPr>
      <w:pBdr>
        <w:top w:val="single" w:sz="6" w:space="1" w:color="808080"/>
        <w:bottom w:val="single" w:sz="6" w:space="1" w:color="808080"/>
      </w:pBdr>
    </w:pPr>
    <w:rPr>
      <w:lang w:val="de-DE"/>
    </w:rPr>
  </w:style>
  <w:style w:type="paragraph" w:customStyle="1" w:styleId="Zwischenraum">
    <w:name w:val="Zwischenraum"/>
    <w:basedOn w:val="Umbruch"/>
    <w:rsid w:val="00591320"/>
    <w:pPr>
      <w:pageBreakBefore w:val="0"/>
    </w:pPr>
  </w:style>
  <w:style w:type="character" w:customStyle="1" w:styleId="BlocktextZchn">
    <w:name w:val="Blocktext Zchn"/>
    <w:basedOn w:val="Absatz-Standardschriftart"/>
    <w:rsid w:val="00591320"/>
    <w:rPr>
      <w:rFonts w:ascii="Verdana" w:hAnsi="Verdana"/>
      <w:color w:val="000080"/>
      <w:sz w:val="18"/>
      <w:szCs w:val="24"/>
      <w:lang w:val="de-DE" w:eastAsia="en-US" w:bidi="ar-SA"/>
    </w:rPr>
  </w:style>
  <w:style w:type="character" w:customStyle="1" w:styleId="BlocktextohneAbstandZchn">
    <w:name w:val="Blocktext_ohne_Abstand Zchn"/>
    <w:basedOn w:val="BlocktextZchn"/>
    <w:rsid w:val="00591320"/>
    <w:rPr>
      <w:rFonts w:ascii="Verdana" w:hAnsi="Verdana"/>
      <w:color w:val="000080"/>
      <w:sz w:val="18"/>
      <w:szCs w:val="24"/>
      <w:lang w:val="de-DE" w:eastAsia="en-US" w:bidi="ar-SA"/>
    </w:rPr>
  </w:style>
  <w:style w:type="character" w:customStyle="1" w:styleId="Tabelle-EintragliZchn">
    <w:name w:val="Tabelle-Eintrag li Zchn"/>
    <w:basedOn w:val="Absatz-Standardschriftart"/>
    <w:link w:val="Tabelle-Eintragli"/>
    <w:rsid w:val="009C10A2"/>
    <w:rPr>
      <w:rFonts w:ascii="Verdana" w:hAnsi="Verdana"/>
      <w:color w:val="000080"/>
      <w:sz w:val="16"/>
      <w:szCs w:val="24"/>
      <w:lang w:val="en-GB" w:eastAsia="en-US" w:bidi="ar-SA"/>
    </w:rPr>
  </w:style>
  <w:style w:type="character" w:customStyle="1" w:styleId="BlocktextZchn1">
    <w:name w:val="Blocktext Zchn1"/>
    <w:basedOn w:val="Absatz-Standardschriftart"/>
    <w:link w:val="Blocktext"/>
    <w:rsid w:val="00696ED3"/>
    <w:rPr>
      <w:rFonts w:ascii="Verdana" w:hAnsi="Verdana"/>
      <w:color w:val="000080"/>
      <w:sz w:val="18"/>
      <w:szCs w:val="24"/>
      <w:lang w:val="de-DE" w:eastAsia="en-US" w:bidi="ar-SA"/>
    </w:rPr>
  </w:style>
  <w:style w:type="character" w:customStyle="1" w:styleId="BlocktextohneAbstandZchn1">
    <w:name w:val="Blocktext_ohne_Abstand Zchn1"/>
    <w:basedOn w:val="BlocktextZchn1"/>
    <w:link w:val="BlocktextohneAbstand"/>
    <w:rsid w:val="00696ED3"/>
    <w:rPr>
      <w:rFonts w:ascii="Verdana" w:hAnsi="Verdana"/>
      <w:color w:val="000080"/>
      <w:sz w:val="18"/>
      <w:szCs w:val="24"/>
      <w:lang w:val="de-DE" w:eastAsia="en-US" w:bidi="ar-SA"/>
    </w:rPr>
  </w:style>
  <w:style w:type="character" w:customStyle="1" w:styleId="KopfzeileZchn">
    <w:name w:val="Kopfzeile Zchn"/>
    <w:basedOn w:val="Absatz-Standardschriftart"/>
    <w:link w:val="Kopfzeile"/>
    <w:uiPriority w:val="99"/>
    <w:rsid w:val="00531915"/>
    <w:rPr>
      <w:rFonts w:ascii="Verdana" w:hAnsi="Verdana"/>
      <w:color w:val="000080"/>
      <w:sz w:val="18"/>
      <w:szCs w:val="24"/>
      <w:lang w:val="en-GB" w:eastAsia="en-US"/>
    </w:rPr>
  </w:style>
  <w:style w:type="paragraph" w:customStyle="1" w:styleId="Default">
    <w:name w:val="Default"/>
    <w:rsid w:val="00531915"/>
    <w:pPr>
      <w:autoSpaceDE w:val="0"/>
      <w:autoSpaceDN w:val="0"/>
      <w:adjustRightInd w:val="0"/>
    </w:pPr>
    <w:rPr>
      <w:rFonts w:ascii="News Gothic Std" w:hAnsi="News Gothic Std" w:cs="News Gothic Std"/>
      <w:color w:val="000000"/>
      <w:sz w:val="24"/>
      <w:szCs w:val="24"/>
    </w:rPr>
  </w:style>
  <w:style w:type="paragraph" w:customStyle="1" w:styleId="Pa0">
    <w:name w:val="Pa0"/>
    <w:basedOn w:val="Default"/>
    <w:next w:val="Default"/>
    <w:uiPriority w:val="99"/>
    <w:rsid w:val="00531915"/>
    <w:pPr>
      <w:spacing w:line="241" w:lineRule="atLeast"/>
    </w:pPr>
    <w:rPr>
      <w:rFonts w:cs="Times New Roman"/>
      <w:color w:val="auto"/>
    </w:rPr>
  </w:style>
  <w:style w:type="character" w:customStyle="1" w:styleId="A2">
    <w:name w:val="A2"/>
    <w:uiPriority w:val="99"/>
    <w:rsid w:val="00531915"/>
    <w:rPr>
      <w:rFonts w:cs="News Gothic Std"/>
      <w:color w:val="807E83"/>
      <w:sz w:val="18"/>
      <w:szCs w:val="18"/>
    </w:rPr>
  </w:style>
  <w:style w:type="paragraph" w:customStyle="1" w:styleId="Pa2">
    <w:name w:val="Pa2"/>
    <w:basedOn w:val="Default"/>
    <w:next w:val="Default"/>
    <w:uiPriority w:val="99"/>
    <w:rsid w:val="00531915"/>
    <w:pPr>
      <w:spacing w:line="241" w:lineRule="atLeast"/>
    </w:pPr>
    <w:rPr>
      <w:rFonts w:cs="Times New Roman"/>
      <w:color w:val="auto"/>
    </w:rPr>
  </w:style>
  <w:style w:type="paragraph" w:styleId="Listenabsatz">
    <w:name w:val="List Paragraph"/>
    <w:basedOn w:val="Standard"/>
    <w:uiPriority w:val="34"/>
    <w:qFormat/>
    <w:rsid w:val="00B65341"/>
    <w:pPr>
      <w:ind w:left="720"/>
      <w:contextualSpacing/>
    </w:pPr>
  </w:style>
  <w:style w:type="table" w:styleId="Tabellenraster">
    <w:name w:val="Table Grid"/>
    <w:basedOn w:val="NormaleTabelle"/>
    <w:rsid w:val="007F7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rarbeitung">
    <w:name w:val="Revision"/>
    <w:hidden/>
    <w:uiPriority w:val="99"/>
    <w:semiHidden/>
    <w:rsid w:val="00A759CA"/>
    <w:rPr>
      <w:rFonts w:ascii="News Gothic Std" w:hAnsi="News Gothic Std"/>
      <w:sz w:val="18"/>
      <w:szCs w:val="24"/>
      <w:lang w:val="en-GB" w:eastAsia="en-US"/>
    </w:rPr>
  </w:style>
  <w:style w:type="paragraph" w:customStyle="1" w:styleId="FormatvorlageAnredeCalibri11Pt">
    <w:name w:val="Formatvorlage Anrede + Calibri 11 Pt."/>
    <w:basedOn w:val="Anrede"/>
    <w:rsid w:val="005E7379"/>
    <w:rPr>
      <w:bCs/>
      <w:sz w:val="22"/>
    </w:rPr>
  </w:style>
  <w:style w:type="paragraph" w:customStyle="1" w:styleId="FormatvorlageBezug-TitelCalibri11Pt">
    <w:name w:val="Formatvorlage Bezug-Titel + Calibri 11 Pt."/>
    <w:basedOn w:val="Bezug-Titel"/>
    <w:rsid w:val="005E7379"/>
  </w:style>
  <w:style w:type="paragraph" w:customStyle="1" w:styleId="FormatvorlageRechnung-PositionCalibri11PtLinksLinks0cmErs">
    <w:name w:val="Formatvorlage Rechnung-Position + Calibri 11 Pt. Links Links:  0 cm Ers..."/>
    <w:basedOn w:val="Rechnung-Position"/>
    <w:rsid w:val="00B32E5C"/>
    <w:pPr>
      <w:ind w:left="0" w:firstLine="0"/>
    </w:pPr>
  </w:style>
  <w:style w:type="paragraph" w:customStyle="1" w:styleId="Standardbersetzung">
    <w:name w:val="Standard_Übersetzung"/>
    <w:basedOn w:val="Standard"/>
    <w:qFormat/>
    <w:rsid w:val="009479FC"/>
    <w:pPr>
      <w:spacing w:before="60"/>
      <w:ind w:left="1985"/>
      <w:jc w:val="both"/>
    </w:pPr>
    <w:rPr>
      <w:rFonts w:ascii="Arial" w:hAnsi="Arial"/>
      <w:color w:val="404040" w:themeColor="text1" w:themeTint="BF"/>
      <w:sz w:val="16"/>
      <w:szCs w:val="20"/>
      <w:lang w:val="de-CH" w:eastAsia="de-DE"/>
    </w:rPr>
  </w:style>
  <w:style w:type="paragraph" w:customStyle="1" w:styleId="Betreff">
    <w:name w:val="Betreff"/>
    <w:basedOn w:val="Standard"/>
    <w:rsid w:val="009479FC"/>
    <w:pPr>
      <w:spacing w:before="120"/>
      <w:ind w:left="851"/>
      <w:jc w:val="center"/>
    </w:pPr>
    <w:rPr>
      <w:rFonts w:ascii="Arial" w:hAnsi="Arial"/>
      <w:b/>
      <w:sz w:val="20"/>
      <w:szCs w:val="20"/>
      <w:lang w:val="en-US" w:eastAsia="de-DE"/>
    </w:rPr>
  </w:style>
  <w:style w:type="paragraph" w:customStyle="1" w:styleId="NoteTitle">
    <w:name w:val="Note_Title"/>
    <w:basedOn w:val="Standardbersetzung"/>
    <w:qFormat/>
    <w:rsid w:val="009479FC"/>
    <w:pPr>
      <w:spacing w:before="120"/>
      <w:ind w:left="1418" w:right="567"/>
      <w:jc w:val="left"/>
    </w:pPr>
    <w:rPr>
      <w:color w:val="auto"/>
      <w:u w:val="single"/>
    </w:rPr>
  </w:style>
  <w:style w:type="paragraph" w:customStyle="1" w:styleId="NoteText">
    <w:name w:val="Note_Text"/>
    <w:basedOn w:val="Standardbersetzung"/>
    <w:qFormat/>
    <w:rsid w:val="009479FC"/>
    <w:pPr>
      <w:spacing w:before="0"/>
      <w:ind w:left="1418" w:right="567"/>
      <w:jc w:val="left"/>
    </w:pPr>
    <w:rPr>
      <w:color w:val="000000" w:themeColor="text1"/>
    </w:rPr>
  </w:style>
  <w:style w:type="paragraph" w:customStyle="1" w:styleId="Aufzhlung">
    <w:name w:val="Aufzählung"/>
    <w:basedOn w:val="Standard"/>
    <w:rsid w:val="009479FC"/>
    <w:pPr>
      <w:keepLines/>
      <w:numPr>
        <w:numId w:val="12"/>
      </w:numPr>
      <w:tabs>
        <w:tab w:val="left" w:pos="1418"/>
      </w:tabs>
      <w:spacing w:before="80"/>
      <w:ind w:left="1418" w:hanging="284"/>
    </w:pPr>
    <w:rPr>
      <w:rFonts w:ascii="Arial" w:hAnsi="Arial"/>
      <w:b/>
      <w:sz w:val="20"/>
      <w:szCs w:val="20"/>
      <w:lang w:val="en-US" w:eastAsia="de-DE"/>
    </w:rPr>
  </w:style>
  <w:style w:type="paragraph" w:customStyle="1" w:styleId="StandardbersetzungAufzhlung">
    <w:name w:val="Standard_Übersetzung_Aufzählung"/>
    <w:basedOn w:val="Standardbersetzung"/>
    <w:qFormat/>
    <w:rsid w:val="009479FC"/>
    <w:pPr>
      <w:numPr>
        <w:numId w:val="13"/>
      </w:numPr>
      <w:tabs>
        <w:tab w:val="left" w:pos="2552"/>
      </w:tabs>
      <w:jc w:val="left"/>
    </w:pPr>
  </w:style>
  <w:style w:type="paragraph" w:customStyle="1" w:styleId="Standardeingerckt">
    <w:name w:val="Standard_eingerückt"/>
    <w:basedOn w:val="Standard"/>
    <w:qFormat/>
    <w:rsid w:val="009479FC"/>
    <w:pPr>
      <w:spacing w:before="20"/>
      <w:ind w:left="1418"/>
      <w:jc w:val="both"/>
    </w:pPr>
    <w:rPr>
      <w:rFonts w:ascii="Arial" w:hAnsi="Arial"/>
      <w:sz w:val="18"/>
      <w:szCs w:val="20"/>
      <w:lang w:val="en-US" w:eastAsia="de-DE"/>
    </w:rPr>
  </w:style>
  <w:style w:type="paragraph" w:customStyle="1" w:styleId="Aufzhlung2">
    <w:name w:val="Aufzählung2"/>
    <w:basedOn w:val="Standardeingerckt"/>
    <w:qFormat/>
    <w:rsid w:val="009479FC"/>
    <w:pPr>
      <w:numPr>
        <w:numId w:val="14"/>
      </w:numPr>
      <w:tabs>
        <w:tab w:val="left" w:pos="1701"/>
      </w:tabs>
      <w:spacing w:before="120"/>
      <w:ind w:left="1702" w:hanging="284"/>
    </w:pPr>
  </w:style>
  <w:style w:type="paragraph" w:customStyle="1" w:styleId="Standardzentrierthervorgehoben">
    <w:name w:val="Standard_zentriert_hervorgehoben"/>
    <w:basedOn w:val="Standard"/>
    <w:qFormat/>
    <w:rsid w:val="009479FC"/>
    <w:pPr>
      <w:spacing w:before="120"/>
      <w:ind w:left="851"/>
      <w:jc w:val="center"/>
    </w:pPr>
    <w:rPr>
      <w:rFonts w:ascii="Arial" w:hAnsi="Arial"/>
      <w:b/>
      <w:sz w:val="20"/>
      <w:szCs w:val="20"/>
      <w:lang w:val="en-US" w:eastAsia="de-DE"/>
    </w:rPr>
  </w:style>
  <w:style w:type="paragraph" w:customStyle="1" w:styleId="PaymentSchedule">
    <w:name w:val="Payment Schedule"/>
    <w:basedOn w:val="Aufzhlung"/>
    <w:qFormat/>
    <w:rsid w:val="009479FC"/>
    <w:pPr>
      <w:numPr>
        <w:numId w:val="11"/>
      </w:numPr>
      <w:tabs>
        <w:tab w:val="clear" w:pos="1418"/>
        <w:tab w:val="left" w:pos="1134"/>
        <w:tab w:val="right" w:leader="dot" w:pos="9072"/>
      </w:tabs>
      <w:ind w:left="1135" w:hanging="284"/>
    </w:pPr>
  </w:style>
  <w:style w:type="paragraph" w:customStyle="1" w:styleId="Headline">
    <w:name w:val="Headline"/>
    <w:basedOn w:val="Betrifft-Titel"/>
    <w:link w:val="HeadlineZchn"/>
    <w:qFormat/>
    <w:rsid w:val="00F752B8"/>
    <w:pPr>
      <w:numPr>
        <w:numId w:val="16"/>
      </w:numPr>
      <w:ind w:left="0" w:hanging="284"/>
    </w:pPr>
  </w:style>
  <w:style w:type="character" w:customStyle="1" w:styleId="Betrifft-TitelZchn">
    <w:name w:val="Betrifft-Titel Zchn"/>
    <w:basedOn w:val="Absatz-Standardschriftart"/>
    <w:link w:val="Betrifft-Titel"/>
    <w:rsid w:val="00F752B8"/>
    <w:rPr>
      <w:rFonts w:ascii="Calibri" w:hAnsi="Calibri"/>
      <w:b/>
      <w:sz w:val="22"/>
      <w:szCs w:val="24"/>
      <w:lang w:eastAsia="en-US"/>
    </w:rPr>
  </w:style>
  <w:style w:type="character" w:customStyle="1" w:styleId="HeadlineZchn">
    <w:name w:val="Headline Zchn"/>
    <w:basedOn w:val="Betrifft-TitelZchn"/>
    <w:link w:val="Headline"/>
    <w:rsid w:val="00F752B8"/>
    <w:rPr>
      <w:rFonts w:ascii="Calibri" w:hAnsi="Calibri"/>
      <w:b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5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ensgen\Documents\500%20METIS%20network%20GmbH\050%20Vorlagen\METIS_MS-Word_v02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A47153-0BA8-4AFC-94E6-04B61E2D8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METIS_MS-Word_v02.dotx</Template>
  <TotalTime>0</TotalTime>
  <Pages>1</Pages>
  <Words>179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Arbortext Produktangebote</vt:lpstr>
    </vt:vector>
  </TitlesOfParts>
  <Company>hico Informations- und Kommunikationsmanagement GesmbH</Company>
  <LinksUpToDate>false</LinksUpToDate>
  <CharactersWithSpaces>1306</CharactersWithSpaces>
  <SharedDoc>false</SharedDoc>
  <HLinks>
    <vt:vector size="90" baseType="variant">
      <vt:variant>
        <vt:i4>1966129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_Toc246902568</vt:lpwstr>
      </vt:variant>
      <vt:variant>
        <vt:i4>1966129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_Toc246902567</vt:lpwstr>
      </vt:variant>
      <vt:variant>
        <vt:i4>1966129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_Toc246902566</vt:lpwstr>
      </vt:variant>
      <vt:variant>
        <vt:i4>1966129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_Toc246902565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_Toc246902564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_Toc246902563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_Toc246902562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_Toc246902561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_Toc246902560</vt:lpwstr>
      </vt:variant>
      <vt:variant>
        <vt:i4>1900593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_Toc246902559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_Toc246902558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_Toc246902557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_Toc246902556</vt:lpwstr>
      </vt:variant>
      <vt:variant>
        <vt:i4>1900593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_Toc246902555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_Toc246902554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Arbortext Produktangebote</dc:title>
  <dc:subject>Project.No: CP-ICS.0403-02_MBLV-IETD</dc:subject>
  <dc:creator>Ralf Könsgen</dc:creator>
  <cp:lastModifiedBy>Andreas Pinter</cp:lastModifiedBy>
  <cp:revision>8</cp:revision>
  <cp:lastPrinted>2017-06-30T08:26:00Z</cp:lastPrinted>
  <dcterms:created xsi:type="dcterms:W3CDTF">2017-07-10T11:45:00Z</dcterms:created>
  <dcterms:modified xsi:type="dcterms:W3CDTF">2017-07-11T06:40:00Z</dcterms:modified>
</cp:coreProperties>
</file>